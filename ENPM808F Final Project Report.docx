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A8C5A" w14:textId="77777777" w:rsidR="007D40CC" w:rsidRPr="006A54B3" w:rsidRDefault="007D40CC" w:rsidP="00E37EC6">
      <w:pPr>
        <w:pStyle w:val="cap"/>
      </w:pPr>
      <w:r w:rsidRPr="006A54B3">
        <w:tab/>
      </w:r>
      <w:r w:rsidRPr="006A54B3">
        <w:tab/>
      </w:r>
    </w:p>
    <w:p w14:paraId="49A7019B" w14:textId="77777777" w:rsidR="007D40CC" w:rsidRPr="006A54B3" w:rsidRDefault="007D40CC" w:rsidP="007D40CC"/>
    <w:p w14:paraId="26F577E5" w14:textId="77777777" w:rsidR="007D40CC" w:rsidRPr="006A54B3" w:rsidRDefault="007D40CC" w:rsidP="007D40CC">
      <w:pPr>
        <w:pStyle w:val="Heading4"/>
        <w:rPr>
          <w:rFonts w:ascii="Times New Roman" w:hAnsi="Times New Roman"/>
        </w:rPr>
      </w:pPr>
    </w:p>
    <w:p w14:paraId="32055BD7" w14:textId="77777777" w:rsidR="007D40CC" w:rsidRPr="006A54B3" w:rsidRDefault="007D40CC" w:rsidP="007D40CC">
      <w:pPr>
        <w:rPr>
          <w:lang w:val="en-GB"/>
        </w:rPr>
      </w:pPr>
    </w:p>
    <w:p w14:paraId="12A1242B" w14:textId="77777777" w:rsidR="007D40CC" w:rsidRPr="006A54B3" w:rsidRDefault="007D40CC" w:rsidP="007D40CC">
      <w:pPr>
        <w:rPr>
          <w:lang w:val="en-GB"/>
        </w:rPr>
      </w:pPr>
    </w:p>
    <w:p w14:paraId="4AF55006" w14:textId="77777777" w:rsidR="007D40CC" w:rsidRPr="006A54B3" w:rsidRDefault="007D40CC" w:rsidP="007D40CC">
      <w:pPr>
        <w:rPr>
          <w:lang w:val="en-GB"/>
        </w:rPr>
      </w:pPr>
    </w:p>
    <w:p w14:paraId="400BDE2E" w14:textId="77777777" w:rsidR="007D40CC" w:rsidRPr="006A54B3" w:rsidRDefault="007D40CC" w:rsidP="007D40CC">
      <w:pPr>
        <w:pStyle w:val="Heading4"/>
        <w:rPr>
          <w:rFonts w:ascii="Times New Roman" w:hAnsi="Times New Roman"/>
        </w:rPr>
      </w:pPr>
    </w:p>
    <w:p w14:paraId="2257690C" w14:textId="77777777" w:rsidR="007D40CC" w:rsidRPr="006A54B3" w:rsidRDefault="007D40CC" w:rsidP="007D40CC">
      <w:pPr>
        <w:pStyle w:val="Heading4"/>
        <w:ind w:left="720"/>
        <w:jc w:val="left"/>
        <w:rPr>
          <w:rFonts w:ascii="Times New Roman" w:hAnsi="Times New Roman"/>
          <w:spacing w:val="20"/>
          <w:sz w:val="28"/>
        </w:rPr>
      </w:pPr>
      <w:r w:rsidRPr="006A54B3">
        <w:rPr>
          <w:rFonts w:ascii="Times New Roman" w:hAnsi="Times New Roman"/>
          <w:spacing w:val="20"/>
          <w:sz w:val="28"/>
        </w:rPr>
        <w:t xml:space="preserve"> </w:t>
      </w:r>
    </w:p>
    <w:p w14:paraId="70626A05" w14:textId="77777777" w:rsidR="007D40CC" w:rsidRPr="006A54B3" w:rsidRDefault="007D40CC" w:rsidP="007D40CC">
      <w:pPr>
        <w:rPr>
          <w:vanish/>
          <w:color w:val="40458C"/>
        </w:rPr>
      </w:pPr>
    </w:p>
    <w:p w14:paraId="0A8A2686" w14:textId="77777777" w:rsidR="007D40CC" w:rsidRPr="006A54B3" w:rsidRDefault="007D40CC" w:rsidP="007D40CC"/>
    <w:p w14:paraId="70F49AF3" w14:textId="77777777" w:rsidR="007D40CC" w:rsidRPr="006A54B3" w:rsidRDefault="007D40CC" w:rsidP="007D40CC">
      <w:pPr>
        <w:ind w:left="1440" w:firstLine="720"/>
      </w:pPr>
      <w:r w:rsidRPr="006A54B3">
        <w:t xml:space="preserve">    </w:t>
      </w:r>
    </w:p>
    <w:p w14:paraId="72E945EC" w14:textId="77777777" w:rsidR="007D40CC" w:rsidRPr="006A54B3" w:rsidRDefault="007D40CC" w:rsidP="007D40CC">
      <w:pPr>
        <w:ind w:left="1440" w:firstLine="720"/>
      </w:pPr>
    </w:p>
    <w:p w14:paraId="7A2C736E" w14:textId="77777777" w:rsidR="007D40CC" w:rsidRPr="006A54B3" w:rsidRDefault="007D40CC" w:rsidP="007D40CC">
      <w:pPr>
        <w:ind w:left="1440" w:firstLine="720"/>
      </w:pPr>
    </w:p>
    <w:p w14:paraId="1655372D" w14:textId="77777777" w:rsidR="007D40CC" w:rsidRPr="006A54B3" w:rsidRDefault="007D40CC" w:rsidP="007D40CC">
      <w:pPr>
        <w:ind w:left="1440" w:firstLine="720"/>
      </w:pPr>
    </w:p>
    <w:p w14:paraId="5E3288B2" w14:textId="77777777" w:rsidR="007D40CC" w:rsidRPr="006A54B3" w:rsidRDefault="007D40CC" w:rsidP="007D40CC">
      <w:pPr>
        <w:ind w:left="1440" w:firstLine="720"/>
      </w:pPr>
    </w:p>
    <w:p w14:paraId="53B2FC37" w14:textId="77777777" w:rsidR="007D40CC" w:rsidRPr="006A54B3" w:rsidRDefault="007D40CC" w:rsidP="007D40CC">
      <w:pPr>
        <w:ind w:left="1440" w:firstLine="720"/>
      </w:pPr>
    </w:p>
    <w:p w14:paraId="590CA838" w14:textId="00AA3510" w:rsidR="006A54B3" w:rsidRPr="006A54B3" w:rsidRDefault="006A54B3" w:rsidP="006A54B3">
      <w:pPr>
        <w:autoSpaceDE w:val="0"/>
        <w:autoSpaceDN w:val="0"/>
        <w:adjustRightInd w:val="0"/>
        <w:jc w:val="center"/>
        <w:rPr>
          <w:rFonts w:ascii="Garamond" w:eastAsia="Calibri" w:hAnsi="Garamond"/>
          <w:b/>
          <w:sz w:val="44"/>
          <w:szCs w:val="41"/>
          <w:u w:val="single"/>
          <w:lang w:val="en-IN"/>
        </w:rPr>
      </w:pPr>
      <w:r w:rsidRPr="006A54B3">
        <w:rPr>
          <w:rFonts w:ascii="Garamond" w:eastAsia="Calibri" w:hAnsi="Garamond"/>
          <w:b/>
          <w:sz w:val="44"/>
          <w:szCs w:val="41"/>
          <w:u w:val="single"/>
          <w:lang w:val="en-IN"/>
        </w:rPr>
        <w:t>ENPM808F - Robot Learning</w:t>
      </w:r>
    </w:p>
    <w:p w14:paraId="696A3F65" w14:textId="77777777" w:rsidR="006A54B3" w:rsidRPr="006A54B3" w:rsidRDefault="006A54B3" w:rsidP="006A54B3">
      <w:pPr>
        <w:autoSpaceDE w:val="0"/>
        <w:autoSpaceDN w:val="0"/>
        <w:adjustRightInd w:val="0"/>
        <w:ind w:left="2880" w:firstLine="720"/>
        <w:rPr>
          <w:rFonts w:eastAsia="Calibri"/>
          <w:sz w:val="29"/>
          <w:szCs w:val="29"/>
          <w:lang w:val="en-IN"/>
        </w:rPr>
      </w:pPr>
    </w:p>
    <w:p w14:paraId="559E5099" w14:textId="61A9BE5B" w:rsidR="006A54B3" w:rsidRDefault="006A54B3" w:rsidP="006A54B3">
      <w:pPr>
        <w:autoSpaceDE w:val="0"/>
        <w:autoSpaceDN w:val="0"/>
        <w:adjustRightInd w:val="0"/>
        <w:ind w:left="3600"/>
        <w:rPr>
          <w:rFonts w:ascii="Garamond" w:eastAsia="Calibri" w:hAnsi="Garamond"/>
          <w:sz w:val="29"/>
          <w:szCs w:val="29"/>
          <w:lang w:val="en-IN"/>
        </w:rPr>
      </w:pPr>
      <w:r w:rsidRPr="00371336">
        <w:rPr>
          <w:rFonts w:ascii="Garamond" w:eastAsia="Calibri" w:hAnsi="Garamond"/>
          <w:sz w:val="29"/>
          <w:szCs w:val="29"/>
          <w:lang w:val="en-IN"/>
        </w:rPr>
        <w:t>Project – V</w:t>
      </w:r>
    </w:p>
    <w:p w14:paraId="47F89EC5" w14:textId="27EFD31E" w:rsidR="007E22DB" w:rsidRDefault="007E22DB" w:rsidP="006A54B3">
      <w:pPr>
        <w:autoSpaceDE w:val="0"/>
        <w:autoSpaceDN w:val="0"/>
        <w:adjustRightInd w:val="0"/>
        <w:ind w:left="3600"/>
        <w:rPr>
          <w:rFonts w:ascii="Garamond" w:eastAsia="Calibri" w:hAnsi="Garamond"/>
          <w:sz w:val="29"/>
          <w:szCs w:val="29"/>
          <w:lang w:val="en-IN"/>
        </w:rPr>
      </w:pPr>
    </w:p>
    <w:p w14:paraId="368300CA" w14:textId="4FDCBB94" w:rsidR="007E22DB" w:rsidRPr="0082751C" w:rsidRDefault="007E22DB" w:rsidP="0082751C">
      <w:pPr>
        <w:autoSpaceDE w:val="0"/>
        <w:autoSpaceDN w:val="0"/>
        <w:adjustRightInd w:val="0"/>
        <w:jc w:val="center"/>
        <w:rPr>
          <w:rFonts w:ascii="Garamond" w:eastAsia="Calibri" w:hAnsi="Garamond"/>
          <w:b/>
          <w:sz w:val="29"/>
          <w:szCs w:val="29"/>
          <w:lang w:val="en-IN"/>
        </w:rPr>
      </w:pPr>
      <w:r w:rsidRPr="0082751C">
        <w:rPr>
          <w:rFonts w:ascii="Garamond" w:eastAsia="Calibri" w:hAnsi="Garamond"/>
          <w:b/>
          <w:sz w:val="29"/>
          <w:szCs w:val="29"/>
          <w:lang w:val="en-IN"/>
        </w:rPr>
        <w:t xml:space="preserve">Autonomous Navigation </w:t>
      </w:r>
      <w:r w:rsidR="0082751C" w:rsidRPr="0082751C">
        <w:rPr>
          <w:rFonts w:ascii="Garamond" w:eastAsia="Calibri" w:hAnsi="Garamond"/>
          <w:b/>
          <w:sz w:val="29"/>
          <w:szCs w:val="29"/>
          <w:lang w:val="en-IN"/>
        </w:rPr>
        <w:t xml:space="preserve">using Q-Learning for Indoor </w:t>
      </w:r>
      <w:r w:rsidR="00646924">
        <w:rPr>
          <w:rFonts w:ascii="Garamond" w:eastAsia="Calibri" w:hAnsi="Garamond"/>
          <w:b/>
          <w:sz w:val="29"/>
          <w:szCs w:val="29"/>
          <w:lang w:val="en-IN"/>
        </w:rPr>
        <w:t>Environment</w:t>
      </w:r>
    </w:p>
    <w:p w14:paraId="424E1F51" w14:textId="77777777" w:rsidR="0082751C" w:rsidRPr="00371336" w:rsidRDefault="0082751C" w:rsidP="0082751C">
      <w:pPr>
        <w:autoSpaceDE w:val="0"/>
        <w:autoSpaceDN w:val="0"/>
        <w:adjustRightInd w:val="0"/>
        <w:jc w:val="center"/>
        <w:rPr>
          <w:rFonts w:ascii="Garamond" w:eastAsia="Calibri" w:hAnsi="Garamond"/>
          <w:sz w:val="29"/>
          <w:szCs w:val="29"/>
          <w:lang w:val="en-IN"/>
        </w:rPr>
      </w:pPr>
    </w:p>
    <w:p w14:paraId="269E964A" w14:textId="77777777" w:rsidR="006A54B3" w:rsidRPr="006A54B3" w:rsidRDefault="006A54B3" w:rsidP="006A54B3">
      <w:pPr>
        <w:autoSpaceDE w:val="0"/>
        <w:autoSpaceDN w:val="0"/>
        <w:adjustRightInd w:val="0"/>
        <w:ind w:left="3600"/>
        <w:rPr>
          <w:rFonts w:eastAsia="Calibri"/>
          <w:sz w:val="29"/>
          <w:szCs w:val="29"/>
          <w:lang w:val="en-IN"/>
        </w:rPr>
      </w:pPr>
    </w:p>
    <w:p w14:paraId="6AE0319D" w14:textId="6B46125A" w:rsidR="006A54B3" w:rsidRPr="00371336" w:rsidRDefault="006A54B3" w:rsidP="006A54B3">
      <w:pPr>
        <w:autoSpaceDE w:val="0"/>
        <w:autoSpaceDN w:val="0"/>
        <w:adjustRightInd w:val="0"/>
        <w:rPr>
          <w:rFonts w:ascii="Garamond" w:eastAsia="Calibri" w:hAnsi="Garamond"/>
          <w:sz w:val="29"/>
          <w:szCs w:val="29"/>
          <w:lang w:val="en-IN"/>
        </w:rPr>
      </w:pPr>
      <w:r w:rsidRPr="00371336">
        <w:rPr>
          <w:rFonts w:ascii="Garamond" w:eastAsia="Calibri" w:hAnsi="Garamond"/>
          <w:sz w:val="29"/>
          <w:szCs w:val="29"/>
          <w:lang w:val="en-IN"/>
        </w:rPr>
        <w:t xml:space="preserve">             Janakiraman Kirthivasan                       </w:t>
      </w:r>
      <w:r w:rsidR="00371336">
        <w:rPr>
          <w:rFonts w:ascii="Garamond" w:eastAsia="Calibri" w:hAnsi="Garamond"/>
          <w:sz w:val="29"/>
          <w:szCs w:val="29"/>
          <w:lang w:val="en-IN"/>
        </w:rPr>
        <w:t xml:space="preserve"> </w:t>
      </w:r>
      <w:r w:rsidRPr="00371336">
        <w:rPr>
          <w:rFonts w:ascii="Garamond" w:eastAsia="Calibri" w:hAnsi="Garamond"/>
          <w:sz w:val="29"/>
          <w:szCs w:val="29"/>
          <w:lang w:val="en-IN"/>
        </w:rPr>
        <w:t xml:space="preserve"> Rama Prashanth</w:t>
      </w:r>
    </w:p>
    <w:p w14:paraId="35DC3764" w14:textId="1967818F" w:rsidR="006A54B3" w:rsidRPr="00371336" w:rsidRDefault="006A54B3" w:rsidP="006A54B3">
      <w:pPr>
        <w:autoSpaceDE w:val="0"/>
        <w:autoSpaceDN w:val="0"/>
        <w:adjustRightInd w:val="0"/>
        <w:rPr>
          <w:rFonts w:ascii="Garamond" w:eastAsia="Calibri" w:hAnsi="Garamond"/>
          <w:sz w:val="29"/>
          <w:szCs w:val="29"/>
          <w:lang w:val="en-IN"/>
        </w:rPr>
      </w:pPr>
      <w:r w:rsidRPr="00371336">
        <w:rPr>
          <w:rFonts w:ascii="Garamond" w:eastAsia="Calibri" w:hAnsi="Garamond"/>
          <w:sz w:val="29"/>
          <w:szCs w:val="29"/>
          <w:lang w:val="en-IN"/>
        </w:rPr>
        <w:t xml:space="preserve">              </w:t>
      </w:r>
      <w:r w:rsidR="00704D64" w:rsidRPr="00371336">
        <w:rPr>
          <w:rFonts w:ascii="Garamond" w:eastAsia="Calibri" w:hAnsi="Garamond"/>
          <w:sz w:val="29"/>
          <w:szCs w:val="29"/>
          <w:lang w:val="en-IN"/>
        </w:rPr>
        <w:t>UID:</w:t>
      </w:r>
      <w:r w:rsidRPr="00371336">
        <w:rPr>
          <w:rFonts w:ascii="Garamond" w:eastAsia="Calibri" w:hAnsi="Garamond"/>
          <w:sz w:val="29"/>
          <w:szCs w:val="29"/>
          <w:lang w:val="en-IN"/>
        </w:rPr>
        <w:t xml:space="preserve"> 116349086                                    </w:t>
      </w:r>
      <w:r w:rsidR="00704D64" w:rsidRPr="00371336">
        <w:rPr>
          <w:rFonts w:ascii="Garamond" w:eastAsia="Calibri" w:hAnsi="Garamond"/>
          <w:sz w:val="29"/>
          <w:szCs w:val="29"/>
          <w:lang w:val="en-IN"/>
        </w:rPr>
        <w:t>UID:</w:t>
      </w:r>
      <w:r w:rsidRPr="00371336">
        <w:rPr>
          <w:rFonts w:ascii="Garamond" w:eastAsia="Calibri" w:hAnsi="Garamond"/>
          <w:sz w:val="29"/>
          <w:szCs w:val="29"/>
          <w:lang w:val="en-IN"/>
        </w:rPr>
        <w:t xml:space="preserve"> 116428941</w:t>
      </w:r>
    </w:p>
    <w:p w14:paraId="56EE7E43" w14:textId="77777777" w:rsidR="006A54B3" w:rsidRPr="00371336" w:rsidRDefault="006A54B3" w:rsidP="006A54B3">
      <w:pPr>
        <w:autoSpaceDE w:val="0"/>
        <w:autoSpaceDN w:val="0"/>
        <w:adjustRightInd w:val="0"/>
        <w:rPr>
          <w:rFonts w:ascii="Garamond" w:eastAsia="Calibri" w:hAnsi="Garamond"/>
          <w:sz w:val="29"/>
          <w:szCs w:val="29"/>
          <w:lang w:val="en-IN"/>
        </w:rPr>
      </w:pPr>
    </w:p>
    <w:p w14:paraId="1482A4DF" w14:textId="665A5EBE" w:rsidR="007D40CC" w:rsidRPr="00371336" w:rsidRDefault="006A54B3" w:rsidP="006A54B3">
      <w:pPr>
        <w:ind w:left="2880" w:firstLine="720"/>
        <w:rPr>
          <w:rFonts w:ascii="Garamond" w:hAnsi="Garamond"/>
        </w:rPr>
      </w:pPr>
      <w:r w:rsidRPr="00371336">
        <w:rPr>
          <w:rFonts w:ascii="Garamond" w:eastAsia="Calibri" w:hAnsi="Garamond"/>
          <w:sz w:val="29"/>
          <w:szCs w:val="29"/>
          <w:lang w:val="en-IN"/>
        </w:rPr>
        <w:t>13</w:t>
      </w:r>
      <w:r w:rsidR="00704D64" w:rsidRPr="00371336">
        <w:rPr>
          <w:rFonts w:ascii="Garamond" w:eastAsia="Calibri" w:hAnsi="Garamond"/>
          <w:sz w:val="20"/>
          <w:szCs w:val="20"/>
          <w:vertAlign w:val="superscript"/>
          <w:lang w:val="en-IN"/>
        </w:rPr>
        <w:t>th</w:t>
      </w:r>
      <w:r w:rsidR="00704D64" w:rsidRPr="00371336">
        <w:rPr>
          <w:rFonts w:ascii="Garamond" w:eastAsia="Calibri" w:hAnsi="Garamond"/>
          <w:sz w:val="20"/>
          <w:szCs w:val="20"/>
          <w:lang w:val="en-IN"/>
        </w:rPr>
        <w:t xml:space="preserve"> </w:t>
      </w:r>
      <w:r w:rsidRPr="00371336">
        <w:rPr>
          <w:rFonts w:ascii="Garamond" w:eastAsia="Calibri" w:hAnsi="Garamond"/>
          <w:sz w:val="20"/>
          <w:szCs w:val="20"/>
          <w:lang w:val="en-IN"/>
        </w:rPr>
        <w:t xml:space="preserve"> </w:t>
      </w:r>
      <w:r w:rsidRPr="00371336">
        <w:rPr>
          <w:rFonts w:ascii="Garamond" w:eastAsia="Calibri" w:hAnsi="Garamond"/>
          <w:sz w:val="29"/>
          <w:szCs w:val="29"/>
          <w:lang w:val="en-IN"/>
        </w:rPr>
        <w:t>May 2019</w:t>
      </w:r>
    </w:p>
    <w:p w14:paraId="72FBBF26" w14:textId="77777777" w:rsidR="007D40CC" w:rsidRPr="00371336" w:rsidRDefault="007D40CC" w:rsidP="007D40CC">
      <w:pPr>
        <w:ind w:left="1440" w:firstLine="720"/>
        <w:rPr>
          <w:rFonts w:ascii="Garamond" w:hAnsi="Garamond"/>
        </w:rPr>
      </w:pPr>
    </w:p>
    <w:p w14:paraId="3EE1013A" w14:textId="77777777" w:rsidR="007D40CC" w:rsidRPr="006A54B3" w:rsidRDefault="007D40CC" w:rsidP="007D40CC">
      <w:pPr>
        <w:ind w:left="1440" w:firstLine="720"/>
      </w:pPr>
    </w:p>
    <w:p w14:paraId="58F8E19D" w14:textId="77777777" w:rsidR="007D40CC" w:rsidRPr="006A54B3" w:rsidRDefault="007D40CC" w:rsidP="007D40CC">
      <w:pPr>
        <w:ind w:left="1440" w:firstLine="720"/>
      </w:pPr>
    </w:p>
    <w:p w14:paraId="5EF4322E" w14:textId="77777777" w:rsidR="007D40CC" w:rsidRPr="006A54B3" w:rsidRDefault="007D40CC" w:rsidP="007D40CC">
      <w:pPr>
        <w:ind w:left="1440" w:firstLine="720"/>
      </w:pPr>
    </w:p>
    <w:p w14:paraId="5935E900" w14:textId="77777777" w:rsidR="007D40CC" w:rsidRPr="006A54B3" w:rsidRDefault="007D40CC" w:rsidP="007D40CC">
      <w:pPr>
        <w:ind w:left="1440" w:firstLine="720"/>
      </w:pPr>
    </w:p>
    <w:p w14:paraId="04387A1F" w14:textId="77777777" w:rsidR="007D40CC" w:rsidRPr="006A54B3" w:rsidRDefault="007D40CC" w:rsidP="007D40CC">
      <w:pPr>
        <w:ind w:left="1440" w:firstLine="720"/>
      </w:pPr>
    </w:p>
    <w:p w14:paraId="05B1B7EE" w14:textId="77777777" w:rsidR="007D40CC" w:rsidRPr="006A54B3" w:rsidRDefault="007D40CC" w:rsidP="007D40CC">
      <w:pPr>
        <w:ind w:left="1440" w:firstLine="720"/>
      </w:pPr>
    </w:p>
    <w:p w14:paraId="0DE9CF93" w14:textId="77777777" w:rsidR="007D40CC" w:rsidRPr="006A54B3" w:rsidRDefault="007D40CC" w:rsidP="007D40CC">
      <w:pPr>
        <w:ind w:left="1440" w:firstLine="720"/>
      </w:pPr>
    </w:p>
    <w:p w14:paraId="5DCCF106" w14:textId="77777777" w:rsidR="007D40CC" w:rsidRPr="006A54B3" w:rsidRDefault="007D40CC" w:rsidP="007D40CC">
      <w:pPr>
        <w:ind w:left="1440" w:firstLine="720"/>
      </w:pPr>
    </w:p>
    <w:p w14:paraId="1A475CFB" w14:textId="77777777" w:rsidR="007D40CC" w:rsidRPr="006A54B3" w:rsidRDefault="007D40CC" w:rsidP="007D40CC">
      <w:pPr>
        <w:tabs>
          <w:tab w:val="left" w:pos="3975"/>
        </w:tabs>
      </w:pPr>
    </w:p>
    <w:p w14:paraId="3EC6CEF1" w14:textId="77777777" w:rsidR="007D40CC" w:rsidRPr="006A54B3" w:rsidRDefault="007D40CC" w:rsidP="007D40CC">
      <w:pPr>
        <w:tabs>
          <w:tab w:val="left" w:pos="3975"/>
          <w:tab w:val="left" w:pos="7080"/>
        </w:tabs>
        <w:sectPr w:rsidR="007D40CC" w:rsidRPr="006A54B3" w:rsidSect="00435573">
          <w:headerReference w:type="default" r:id="rId8"/>
          <w:footerReference w:type="default" r:id="rId9"/>
          <w:footerReference w:type="first" r:id="rId10"/>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docGrid w:linePitch="360"/>
        </w:sectPr>
      </w:pPr>
    </w:p>
    <w:p w14:paraId="6BFDD182" w14:textId="77777777" w:rsidR="007D40CC" w:rsidRPr="006A54B3" w:rsidRDefault="007D40CC" w:rsidP="00C3184B">
      <w:r w:rsidRPr="006A54B3">
        <w:lastRenderedPageBreak/>
        <w:t xml:space="preserve">    </w:t>
      </w:r>
    </w:p>
    <w:p w14:paraId="035B5FE4" w14:textId="77777777" w:rsidR="007D40CC" w:rsidRPr="006A54B3" w:rsidRDefault="007D40CC" w:rsidP="001D1D81">
      <w:pPr>
        <w:pStyle w:val="Heading1"/>
      </w:pPr>
      <w:bookmarkStart w:id="0" w:name="_Toc339720667"/>
      <w:bookmarkStart w:id="1" w:name="_Toc351186986"/>
      <w:bookmarkStart w:id="2" w:name="_Toc8718339"/>
      <w:r w:rsidRPr="006A54B3">
        <w:t>Abstract</w:t>
      </w:r>
      <w:bookmarkEnd w:id="0"/>
      <w:bookmarkEnd w:id="1"/>
      <w:bookmarkEnd w:id="2"/>
    </w:p>
    <w:p w14:paraId="637A6473" w14:textId="77777777" w:rsidR="007D40CC" w:rsidRPr="006A54B3" w:rsidRDefault="007D40CC" w:rsidP="007D40CC">
      <w:r w:rsidRPr="006A54B3">
        <w:t>____________________________________________________________________________</w:t>
      </w:r>
    </w:p>
    <w:p w14:paraId="2C5C2602" w14:textId="77777777" w:rsidR="003E40C6" w:rsidRDefault="003E40C6" w:rsidP="003E40C6">
      <w:pPr>
        <w:jc w:val="both"/>
      </w:pPr>
    </w:p>
    <w:p w14:paraId="60742E16" w14:textId="6FE4F5A1" w:rsidR="003E40C6" w:rsidRDefault="003E40C6" w:rsidP="003E40C6">
      <w:pPr>
        <w:spacing w:line="360" w:lineRule="auto"/>
        <w:jc w:val="both"/>
      </w:pPr>
      <w:r w:rsidRPr="00A916CA">
        <w:t>Mobile Robot Navigation in an indoor environment which is an unstructured and uncertain environment, implementation of technique such as Simultaneous Localization and Mapping is not effective as it requires less uncertainty for its operation and also the memory usage and time complexity of using planning techniques or supervised machine learning are high.  In this project navigation issue of controlling the robot in an unknown environment is being handled by using an efficient Reinforcement Learning approach called Q learning.  This algorithm is implemented in Gazebo ROS to make Point Robot and Turtlebot learn the optimal policy to navigate a grid-based paradigm which is done through reinforcement signal that is received from the environment through which the state action pair for the entire environment is learnt.  This approach is model free and ensures the system learn the shortest path between any random initial position and the goal position.  Finally, the learned values can be seeded to a</w:t>
      </w:r>
      <w:r w:rsidR="00415CC3">
        <w:t xml:space="preserve"> </w:t>
      </w:r>
      <w:r w:rsidRPr="00A916CA">
        <w:t>new environment from which the system can learn based on its configurations</w:t>
      </w:r>
      <w:r>
        <w:t>.</w:t>
      </w:r>
    </w:p>
    <w:p w14:paraId="696C7993" w14:textId="77777777" w:rsidR="007D40CC" w:rsidRPr="006A54B3" w:rsidRDefault="007D40CC" w:rsidP="003E40C6">
      <w:pPr>
        <w:spacing w:line="360" w:lineRule="auto"/>
        <w:jc w:val="both"/>
      </w:pPr>
    </w:p>
    <w:p w14:paraId="100CD4DA" w14:textId="77777777" w:rsidR="00743C80" w:rsidRPr="006A54B3" w:rsidRDefault="00743C80" w:rsidP="00357159">
      <w:pPr>
        <w:spacing w:line="360" w:lineRule="auto"/>
        <w:jc w:val="both"/>
      </w:pPr>
    </w:p>
    <w:p w14:paraId="574E5C73" w14:textId="77777777" w:rsidR="00013D52" w:rsidRPr="006A54B3" w:rsidRDefault="00013D52" w:rsidP="00357159">
      <w:pPr>
        <w:spacing w:line="360" w:lineRule="auto"/>
        <w:jc w:val="both"/>
      </w:pPr>
    </w:p>
    <w:p w14:paraId="743D9CE3" w14:textId="77777777" w:rsidR="00013D52" w:rsidRPr="006A54B3" w:rsidRDefault="00013D52" w:rsidP="00357159">
      <w:pPr>
        <w:spacing w:line="360" w:lineRule="auto"/>
        <w:jc w:val="both"/>
      </w:pPr>
    </w:p>
    <w:p w14:paraId="7AB8ACFE" w14:textId="0D559124" w:rsidR="0081465E" w:rsidRDefault="0081465E" w:rsidP="0081465E"/>
    <w:p w14:paraId="26ADBB37" w14:textId="71F3FC1A" w:rsidR="003E40C6" w:rsidRDefault="003E40C6" w:rsidP="0081465E"/>
    <w:p w14:paraId="381B6A75" w14:textId="0ECFCB78" w:rsidR="003E40C6" w:rsidRDefault="003E40C6" w:rsidP="0081465E"/>
    <w:p w14:paraId="54BD8093" w14:textId="04FA7A45" w:rsidR="003E40C6" w:rsidRDefault="003E40C6" w:rsidP="0081465E"/>
    <w:p w14:paraId="18316E01" w14:textId="3B55D409" w:rsidR="003E40C6" w:rsidRDefault="003E40C6" w:rsidP="0081465E"/>
    <w:p w14:paraId="66B43588" w14:textId="2A76A190" w:rsidR="003E40C6" w:rsidRDefault="003E40C6" w:rsidP="0081465E"/>
    <w:p w14:paraId="2420CE28" w14:textId="19919AE4" w:rsidR="003E40C6" w:rsidRDefault="003E40C6" w:rsidP="0081465E"/>
    <w:p w14:paraId="01EFE5D0" w14:textId="6B500CE4" w:rsidR="003E40C6" w:rsidRDefault="003E40C6" w:rsidP="0081465E"/>
    <w:p w14:paraId="790B66BC" w14:textId="45713E65" w:rsidR="003E40C6" w:rsidRDefault="003E40C6" w:rsidP="0081465E"/>
    <w:p w14:paraId="24738B86" w14:textId="7FBC5D8E" w:rsidR="003E40C6" w:rsidRDefault="003E40C6" w:rsidP="0081465E"/>
    <w:p w14:paraId="785E1488" w14:textId="4C46A0AA" w:rsidR="003E40C6" w:rsidRDefault="003E40C6" w:rsidP="0081465E"/>
    <w:p w14:paraId="4C8E6BF4" w14:textId="0ED05373" w:rsidR="003E40C6" w:rsidRDefault="003E40C6" w:rsidP="0081465E"/>
    <w:p w14:paraId="691E1427" w14:textId="41F810E8" w:rsidR="003E40C6" w:rsidRDefault="003E40C6" w:rsidP="0081465E"/>
    <w:p w14:paraId="64AD6DF8" w14:textId="6C60AD31" w:rsidR="003E40C6" w:rsidRDefault="003E40C6" w:rsidP="0081465E"/>
    <w:p w14:paraId="53E1126E" w14:textId="7C8CF9DF" w:rsidR="003E40C6" w:rsidRDefault="003E40C6" w:rsidP="0081465E"/>
    <w:p w14:paraId="475AE024" w14:textId="04558FEF" w:rsidR="003E40C6" w:rsidRDefault="003E40C6" w:rsidP="0081465E"/>
    <w:p w14:paraId="617F88E8" w14:textId="74B41840" w:rsidR="003E40C6" w:rsidRDefault="003E40C6" w:rsidP="0081465E"/>
    <w:p w14:paraId="3C1345A3" w14:textId="4A6357C1" w:rsidR="003E40C6" w:rsidRDefault="003E40C6" w:rsidP="0081465E"/>
    <w:p w14:paraId="602A6346" w14:textId="552F5E4D" w:rsidR="003E40C6" w:rsidRDefault="003E40C6" w:rsidP="0081465E"/>
    <w:p w14:paraId="1541A311" w14:textId="121976A8" w:rsidR="003E40C6" w:rsidRDefault="003E40C6" w:rsidP="0081465E"/>
    <w:p w14:paraId="75E9B656" w14:textId="220500FF" w:rsidR="003E40C6" w:rsidRDefault="003E40C6" w:rsidP="0081465E"/>
    <w:p w14:paraId="350404F0" w14:textId="763E3DE8" w:rsidR="003E40C6" w:rsidRDefault="003E40C6" w:rsidP="0081465E"/>
    <w:p w14:paraId="4CD9DB80" w14:textId="5CC69ED5" w:rsidR="003E40C6" w:rsidRDefault="003E40C6" w:rsidP="0081465E"/>
    <w:p w14:paraId="19D18848" w14:textId="77777777" w:rsidR="007D40CC" w:rsidRPr="006A54B3" w:rsidRDefault="007D40CC" w:rsidP="001D1D81">
      <w:pPr>
        <w:pStyle w:val="Heading1"/>
      </w:pPr>
      <w:r w:rsidRPr="006A54B3">
        <w:lastRenderedPageBreak/>
        <w:t xml:space="preserve"> </w:t>
      </w:r>
      <w:bookmarkStart w:id="3" w:name="_Toc185910104"/>
      <w:bookmarkStart w:id="4" w:name="_Toc339720668"/>
      <w:bookmarkStart w:id="5" w:name="_Toc351186987"/>
      <w:bookmarkStart w:id="6" w:name="_Toc8718340"/>
      <w:r w:rsidRPr="006A54B3">
        <w:t>Contents</w:t>
      </w:r>
      <w:bookmarkEnd w:id="3"/>
      <w:bookmarkEnd w:id="4"/>
      <w:bookmarkEnd w:id="5"/>
      <w:bookmarkEnd w:id="6"/>
    </w:p>
    <w:p w14:paraId="1665FD50" w14:textId="77777777" w:rsidR="007D40CC" w:rsidRPr="006A54B3" w:rsidRDefault="007D40CC" w:rsidP="007D40CC">
      <w:pPr>
        <w:rPr>
          <w:b/>
        </w:rPr>
      </w:pPr>
      <w:r w:rsidRPr="006A54B3">
        <w:rPr>
          <w:b/>
        </w:rPr>
        <w:t>____________________________________________________________________________</w:t>
      </w:r>
    </w:p>
    <w:p w14:paraId="61B3A0A8" w14:textId="77777777" w:rsidR="007D40CC" w:rsidRPr="006A54B3" w:rsidRDefault="007D40CC" w:rsidP="007D40CC">
      <w:pPr>
        <w:rPr>
          <w:b/>
          <w:bCs/>
          <w:u w:val="single"/>
        </w:rPr>
      </w:pPr>
    </w:p>
    <w:p w14:paraId="3CBF26CB" w14:textId="68209515" w:rsidR="00077172" w:rsidRDefault="003F56FD">
      <w:pPr>
        <w:pStyle w:val="TOC1"/>
        <w:rPr>
          <w:rFonts w:asciiTheme="minorHAnsi" w:eastAsiaTheme="minorEastAsia" w:hAnsiTheme="minorHAnsi" w:cstheme="minorBidi"/>
          <w:sz w:val="22"/>
          <w:szCs w:val="22"/>
          <w:lang w:val="en-IN" w:eastAsia="en-IN"/>
        </w:rPr>
      </w:pPr>
      <w:r w:rsidRPr="006A54B3">
        <w:fldChar w:fldCharType="begin"/>
      </w:r>
      <w:r w:rsidRPr="006A54B3">
        <w:instrText xml:space="preserve"> TOC \o "1-3" \h \z \u </w:instrText>
      </w:r>
      <w:r w:rsidRPr="006A54B3">
        <w:fldChar w:fldCharType="separate"/>
      </w:r>
      <w:hyperlink w:anchor="_Toc8718339" w:history="1">
        <w:r w:rsidR="00077172" w:rsidRPr="00FE632C">
          <w:rPr>
            <w:rStyle w:val="Hyperlink"/>
          </w:rPr>
          <w:t>Abstract</w:t>
        </w:r>
        <w:r w:rsidR="00077172">
          <w:rPr>
            <w:webHidden/>
          </w:rPr>
          <w:tab/>
        </w:r>
        <w:r w:rsidR="00077172">
          <w:rPr>
            <w:webHidden/>
          </w:rPr>
          <w:fldChar w:fldCharType="begin"/>
        </w:r>
        <w:r w:rsidR="00077172">
          <w:rPr>
            <w:webHidden/>
          </w:rPr>
          <w:instrText xml:space="preserve"> PAGEREF _Toc8718339 \h </w:instrText>
        </w:r>
        <w:r w:rsidR="00077172">
          <w:rPr>
            <w:webHidden/>
          </w:rPr>
        </w:r>
        <w:r w:rsidR="00077172">
          <w:rPr>
            <w:webHidden/>
          </w:rPr>
          <w:fldChar w:fldCharType="separate"/>
        </w:r>
        <w:r w:rsidR="00077172">
          <w:rPr>
            <w:webHidden/>
          </w:rPr>
          <w:t>ii</w:t>
        </w:r>
        <w:r w:rsidR="00077172">
          <w:rPr>
            <w:webHidden/>
          </w:rPr>
          <w:fldChar w:fldCharType="end"/>
        </w:r>
      </w:hyperlink>
    </w:p>
    <w:p w14:paraId="0C400E1E" w14:textId="79F056B8" w:rsidR="00077172" w:rsidRDefault="001F00B1">
      <w:pPr>
        <w:pStyle w:val="TOC1"/>
        <w:rPr>
          <w:rFonts w:asciiTheme="minorHAnsi" w:eastAsiaTheme="minorEastAsia" w:hAnsiTheme="minorHAnsi" w:cstheme="minorBidi"/>
          <w:sz w:val="22"/>
          <w:szCs w:val="22"/>
          <w:lang w:val="en-IN" w:eastAsia="en-IN"/>
        </w:rPr>
      </w:pPr>
      <w:hyperlink w:anchor="_Toc8718340" w:history="1">
        <w:r w:rsidR="00077172" w:rsidRPr="00FE632C">
          <w:rPr>
            <w:rStyle w:val="Hyperlink"/>
          </w:rPr>
          <w:t>Contents</w:t>
        </w:r>
        <w:r w:rsidR="00077172">
          <w:rPr>
            <w:webHidden/>
          </w:rPr>
          <w:tab/>
        </w:r>
        <w:r w:rsidR="00077172">
          <w:rPr>
            <w:webHidden/>
          </w:rPr>
          <w:fldChar w:fldCharType="begin"/>
        </w:r>
        <w:r w:rsidR="00077172">
          <w:rPr>
            <w:webHidden/>
          </w:rPr>
          <w:instrText xml:space="preserve"> PAGEREF _Toc8718340 \h </w:instrText>
        </w:r>
        <w:r w:rsidR="00077172">
          <w:rPr>
            <w:webHidden/>
          </w:rPr>
        </w:r>
        <w:r w:rsidR="00077172">
          <w:rPr>
            <w:webHidden/>
          </w:rPr>
          <w:fldChar w:fldCharType="separate"/>
        </w:r>
        <w:r w:rsidR="00077172">
          <w:rPr>
            <w:webHidden/>
          </w:rPr>
          <w:t>iii</w:t>
        </w:r>
        <w:r w:rsidR="00077172">
          <w:rPr>
            <w:webHidden/>
          </w:rPr>
          <w:fldChar w:fldCharType="end"/>
        </w:r>
      </w:hyperlink>
    </w:p>
    <w:p w14:paraId="106A5C9C" w14:textId="559DD4E8" w:rsidR="00077172" w:rsidRDefault="001F00B1">
      <w:pPr>
        <w:pStyle w:val="TOC1"/>
        <w:rPr>
          <w:rFonts w:asciiTheme="minorHAnsi" w:eastAsiaTheme="minorEastAsia" w:hAnsiTheme="minorHAnsi" w:cstheme="minorBidi"/>
          <w:sz w:val="22"/>
          <w:szCs w:val="22"/>
          <w:lang w:val="en-IN" w:eastAsia="en-IN"/>
        </w:rPr>
      </w:pPr>
      <w:hyperlink w:anchor="_Toc8718341" w:history="1">
        <w:r w:rsidR="00077172" w:rsidRPr="00FE632C">
          <w:rPr>
            <w:rStyle w:val="Hyperlink"/>
          </w:rPr>
          <w:t>List of Figures</w:t>
        </w:r>
        <w:r w:rsidR="00077172">
          <w:rPr>
            <w:webHidden/>
          </w:rPr>
          <w:tab/>
        </w:r>
        <w:r w:rsidR="00077172">
          <w:rPr>
            <w:webHidden/>
          </w:rPr>
          <w:fldChar w:fldCharType="begin"/>
        </w:r>
        <w:r w:rsidR="00077172">
          <w:rPr>
            <w:webHidden/>
          </w:rPr>
          <w:instrText xml:space="preserve"> PAGEREF _Toc8718341 \h </w:instrText>
        </w:r>
        <w:r w:rsidR="00077172">
          <w:rPr>
            <w:webHidden/>
          </w:rPr>
        </w:r>
        <w:r w:rsidR="00077172">
          <w:rPr>
            <w:webHidden/>
          </w:rPr>
          <w:fldChar w:fldCharType="separate"/>
        </w:r>
        <w:r w:rsidR="00077172">
          <w:rPr>
            <w:webHidden/>
          </w:rPr>
          <w:t>iv</w:t>
        </w:r>
        <w:r w:rsidR="00077172">
          <w:rPr>
            <w:webHidden/>
          </w:rPr>
          <w:fldChar w:fldCharType="end"/>
        </w:r>
      </w:hyperlink>
    </w:p>
    <w:p w14:paraId="5B6F79A1" w14:textId="379C2FFE" w:rsidR="00077172" w:rsidRDefault="001F00B1">
      <w:pPr>
        <w:pStyle w:val="TOC1"/>
        <w:rPr>
          <w:rFonts w:asciiTheme="minorHAnsi" w:eastAsiaTheme="minorEastAsia" w:hAnsiTheme="minorHAnsi" w:cstheme="minorBidi"/>
          <w:sz w:val="22"/>
          <w:szCs w:val="22"/>
          <w:lang w:val="en-IN" w:eastAsia="en-IN"/>
        </w:rPr>
      </w:pPr>
      <w:hyperlink w:anchor="_Toc8718342" w:history="1">
        <w:r w:rsidR="00077172" w:rsidRPr="00FE632C">
          <w:rPr>
            <w:rStyle w:val="Hyperlink"/>
          </w:rPr>
          <w:t>CHAPTER 1</w:t>
        </w:r>
        <w:r w:rsidR="00077172">
          <w:rPr>
            <w:webHidden/>
          </w:rPr>
          <w:tab/>
        </w:r>
        <w:r w:rsidR="00077172">
          <w:rPr>
            <w:webHidden/>
          </w:rPr>
          <w:fldChar w:fldCharType="begin"/>
        </w:r>
        <w:r w:rsidR="00077172">
          <w:rPr>
            <w:webHidden/>
          </w:rPr>
          <w:instrText xml:space="preserve"> PAGEREF _Toc8718342 \h </w:instrText>
        </w:r>
        <w:r w:rsidR="00077172">
          <w:rPr>
            <w:webHidden/>
          </w:rPr>
        </w:r>
        <w:r w:rsidR="00077172">
          <w:rPr>
            <w:webHidden/>
          </w:rPr>
          <w:fldChar w:fldCharType="separate"/>
        </w:r>
        <w:r w:rsidR="00077172">
          <w:rPr>
            <w:webHidden/>
          </w:rPr>
          <w:t>1</w:t>
        </w:r>
        <w:r w:rsidR="00077172">
          <w:rPr>
            <w:webHidden/>
          </w:rPr>
          <w:fldChar w:fldCharType="end"/>
        </w:r>
      </w:hyperlink>
    </w:p>
    <w:p w14:paraId="5E99EEBA" w14:textId="25E5505D" w:rsidR="00077172" w:rsidRDefault="001F00B1">
      <w:pPr>
        <w:pStyle w:val="TOC1"/>
        <w:rPr>
          <w:rFonts w:asciiTheme="minorHAnsi" w:eastAsiaTheme="minorEastAsia" w:hAnsiTheme="minorHAnsi" w:cstheme="minorBidi"/>
          <w:sz w:val="22"/>
          <w:szCs w:val="22"/>
          <w:lang w:val="en-IN" w:eastAsia="en-IN"/>
        </w:rPr>
      </w:pPr>
      <w:hyperlink w:anchor="_Toc8718343" w:history="1">
        <w:r w:rsidR="00077172" w:rsidRPr="00FE632C">
          <w:rPr>
            <w:rStyle w:val="Hyperlink"/>
          </w:rPr>
          <w:t>Introduction to Mobile Robots and Q Learning</w:t>
        </w:r>
        <w:r w:rsidR="00077172">
          <w:rPr>
            <w:webHidden/>
          </w:rPr>
          <w:tab/>
        </w:r>
        <w:r w:rsidR="00077172">
          <w:rPr>
            <w:webHidden/>
          </w:rPr>
          <w:fldChar w:fldCharType="begin"/>
        </w:r>
        <w:r w:rsidR="00077172">
          <w:rPr>
            <w:webHidden/>
          </w:rPr>
          <w:instrText xml:space="preserve"> PAGEREF _Toc8718343 \h </w:instrText>
        </w:r>
        <w:r w:rsidR="00077172">
          <w:rPr>
            <w:webHidden/>
          </w:rPr>
        </w:r>
        <w:r w:rsidR="00077172">
          <w:rPr>
            <w:webHidden/>
          </w:rPr>
          <w:fldChar w:fldCharType="separate"/>
        </w:r>
        <w:r w:rsidR="00077172">
          <w:rPr>
            <w:webHidden/>
          </w:rPr>
          <w:t>1</w:t>
        </w:r>
        <w:r w:rsidR="00077172">
          <w:rPr>
            <w:webHidden/>
          </w:rPr>
          <w:fldChar w:fldCharType="end"/>
        </w:r>
      </w:hyperlink>
    </w:p>
    <w:p w14:paraId="52683C39" w14:textId="6E697145" w:rsidR="00077172" w:rsidRDefault="001F00B1">
      <w:pPr>
        <w:pStyle w:val="TOC2"/>
        <w:rPr>
          <w:rFonts w:asciiTheme="minorHAnsi" w:eastAsiaTheme="minorEastAsia" w:hAnsiTheme="minorHAnsi" w:cstheme="minorBidi"/>
          <w:noProof/>
          <w:sz w:val="22"/>
          <w:szCs w:val="22"/>
          <w:lang w:val="en-IN" w:eastAsia="en-IN"/>
        </w:rPr>
      </w:pPr>
      <w:hyperlink w:anchor="_Toc8718344" w:history="1">
        <w:r w:rsidR="00077172" w:rsidRPr="00FE632C">
          <w:rPr>
            <w:rStyle w:val="Hyperlink"/>
            <w:noProof/>
          </w:rPr>
          <w:t>1.1 Introduction</w:t>
        </w:r>
        <w:r w:rsidR="00077172">
          <w:rPr>
            <w:noProof/>
            <w:webHidden/>
          </w:rPr>
          <w:tab/>
        </w:r>
        <w:r w:rsidR="00077172">
          <w:rPr>
            <w:noProof/>
            <w:webHidden/>
          </w:rPr>
          <w:fldChar w:fldCharType="begin"/>
        </w:r>
        <w:r w:rsidR="00077172">
          <w:rPr>
            <w:noProof/>
            <w:webHidden/>
          </w:rPr>
          <w:instrText xml:space="preserve"> PAGEREF _Toc8718344 \h </w:instrText>
        </w:r>
        <w:r w:rsidR="00077172">
          <w:rPr>
            <w:noProof/>
            <w:webHidden/>
          </w:rPr>
        </w:r>
        <w:r w:rsidR="00077172">
          <w:rPr>
            <w:noProof/>
            <w:webHidden/>
          </w:rPr>
          <w:fldChar w:fldCharType="separate"/>
        </w:r>
        <w:r w:rsidR="00077172">
          <w:rPr>
            <w:noProof/>
            <w:webHidden/>
          </w:rPr>
          <w:t>1</w:t>
        </w:r>
        <w:r w:rsidR="00077172">
          <w:rPr>
            <w:noProof/>
            <w:webHidden/>
          </w:rPr>
          <w:fldChar w:fldCharType="end"/>
        </w:r>
      </w:hyperlink>
    </w:p>
    <w:p w14:paraId="03DB2AB5" w14:textId="4F76695F" w:rsidR="00077172" w:rsidRDefault="001F00B1">
      <w:pPr>
        <w:pStyle w:val="TOC2"/>
        <w:rPr>
          <w:rFonts w:asciiTheme="minorHAnsi" w:eastAsiaTheme="minorEastAsia" w:hAnsiTheme="minorHAnsi" w:cstheme="minorBidi"/>
          <w:noProof/>
          <w:sz w:val="22"/>
          <w:szCs w:val="22"/>
          <w:lang w:val="en-IN" w:eastAsia="en-IN"/>
        </w:rPr>
      </w:pPr>
      <w:hyperlink w:anchor="_Toc8718345" w:history="1">
        <w:r w:rsidR="00077172" w:rsidRPr="00FE632C">
          <w:rPr>
            <w:rStyle w:val="Hyperlink"/>
            <w:noProof/>
          </w:rPr>
          <w:t>1.2 Background</w:t>
        </w:r>
        <w:r w:rsidR="00077172">
          <w:rPr>
            <w:noProof/>
            <w:webHidden/>
          </w:rPr>
          <w:tab/>
        </w:r>
        <w:r w:rsidR="00077172">
          <w:rPr>
            <w:noProof/>
            <w:webHidden/>
          </w:rPr>
          <w:fldChar w:fldCharType="begin"/>
        </w:r>
        <w:r w:rsidR="00077172">
          <w:rPr>
            <w:noProof/>
            <w:webHidden/>
          </w:rPr>
          <w:instrText xml:space="preserve"> PAGEREF _Toc8718345 \h </w:instrText>
        </w:r>
        <w:r w:rsidR="00077172">
          <w:rPr>
            <w:noProof/>
            <w:webHidden/>
          </w:rPr>
        </w:r>
        <w:r w:rsidR="00077172">
          <w:rPr>
            <w:noProof/>
            <w:webHidden/>
          </w:rPr>
          <w:fldChar w:fldCharType="separate"/>
        </w:r>
        <w:r w:rsidR="00077172">
          <w:rPr>
            <w:noProof/>
            <w:webHidden/>
          </w:rPr>
          <w:t>2</w:t>
        </w:r>
        <w:r w:rsidR="00077172">
          <w:rPr>
            <w:noProof/>
            <w:webHidden/>
          </w:rPr>
          <w:fldChar w:fldCharType="end"/>
        </w:r>
      </w:hyperlink>
    </w:p>
    <w:p w14:paraId="0A02069F" w14:textId="2533431A" w:rsidR="00077172" w:rsidRDefault="001F00B1">
      <w:pPr>
        <w:pStyle w:val="TOC1"/>
        <w:rPr>
          <w:rFonts w:asciiTheme="minorHAnsi" w:eastAsiaTheme="minorEastAsia" w:hAnsiTheme="minorHAnsi" w:cstheme="minorBidi"/>
          <w:sz w:val="22"/>
          <w:szCs w:val="22"/>
          <w:lang w:val="en-IN" w:eastAsia="en-IN"/>
        </w:rPr>
      </w:pPr>
      <w:hyperlink w:anchor="_Toc8718346" w:history="1">
        <w:r w:rsidR="00077172" w:rsidRPr="00FE632C">
          <w:rPr>
            <w:rStyle w:val="Hyperlink"/>
          </w:rPr>
          <w:t>CHAPTER 2</w:t>
        </w:r>
        <w:r w:rsidR="00077172">
          <w:rPr>
            <w:webHidden/>
          </w:rPr>
          <w:tab/>
        </w:r>
        <w:r w:rsidR="00077172">
          <w:rPr>
            <w:webHidden/>
          </w:rPr>
          <w:fldChar w:fldCharType="begin"/>
        </w:r>
        <w:r w:rsidR="00077172">
          <w:rPr>
            <w:webHidden/>
          </w:rPr>
          <w:instrText xml:space="preserve"> PAGEREF _Toc8718346 \h </w:instrText>
        </w:r>
        <w:r w:rsidR="00077172">
          <w:rPr>
            <w:webHidden/>
          </w:rPr>
        </w:r>
        <w:r w:rsidR="00077172">
          <w:rPr>
            <w:webHidden/>
          </w:rPr>
          <w:fldChar w:fldCharType="separate"/>
        </w:r>
        <w:r w:rsidR="00077172">
          <w:rPr>
            <w:webHidden/>
          </w:rPr>
          <w:t>4</w:t>
        </w:r>
        <w:r w:rsidR="00077172">
          <w:rPr>
            <w:webHidden/>
          </w:rPr>
          <w:fldChar w:fldCharType="end"/>
        </w:r>
      </w:hyperlink>
    </w:p>
    <w:p w14:paraId="0AC4C354" w14:textId="5A1BAA86" w:rsidR="00077172" w:rsidRDefault="001F00B1">
      <w:pPr>
        <w:pStyle w:val="TOC1"/>
        <w:rPr>
          <w:rFonts w:asciiTheme="minorHAnsi" w:eastAsiaTheme="minorEastAsia" w:hAnsiTheme="minorHAnsi" w:cstheme="minorBidi"/>
          <w:sz w:val="22"/>
          <w:szCs w:val="22"/>
          <w:lang w:val="en-IN" w:eastAsia="en-IN"/>
        </w:rPr>
      </w:pPr>
      <w:hyperlink w:anchor="_Toc8718347" w:history="1">
        <w:r w:rsidR="00077172" w:rsidRPr="00FE632C">
          <w:rPr>
            <w:rStyle w:val="Hyperlink"/>
          </w:rPr>
          <w:t>Q Learning Approach and Implementation</w:t>
        </w:r>
        <w:r w:rsidR="00077172">
          <w:rPr>
            <w:webHidden/>
          </w:rPr>
          <w:tab/>
        </w:r>
        <w:r w:rsidR="00077172">
          <w:rPr>
            <w:webHidden/>
          </w:rPr>
          <w:fldChar w:fldCharType="begin"/>
        </w:r>
        <w:r w:rsidR="00077172">
          <w:rPr>
            <w:webHidden/>
          </w:rPr>
          <w:instrText xml:space="preserve"> PAGEREF _Toc8718347 \h </w:instrText>
        </w:r>
        <w:r w:rsidR="00077172">
          <w:rPr>
            <w:webHidden/>
          </w:rPr>
        </w:r>
        <w:r w:rsidR="00077172">
          <w:rPr>
            <w:webHidden/>
          </w:rPr>
          <w:fldChar w:fldCharType="separate"/>
        </w:r>
        <w:r w:rsidR="00077172">
          <w:rPr>
            <w:webHidden/>
          </w:rPr>
          <w:t>4</w:t>
        </w:r>
        <w:r w:rsidR="00077172">
          <w:rPr>
            <w:webHidden/>
          </w:rPr>
          <w:fldChar w:fldCharType="end"/>
        </w:r>
      </w:hyperlink>
    </w:p>
    <w:p w14:paraId="39861E85" w14:textId="7CC33CBD" w:rsidR="00077172" w:rsidRDefault="001F00B1">
      <w:pPr>
        <w:pStyle w:val="TOC1"/>
        <w:rPr>
          <w:rFonts w:asciiTheme="minorHAnsi" w:eastAsiaTheme="minorEastAsia" w:hAnsiTheme="minorHAnsi" w:cstheme="minorBidi"/>
          <w:sz w:val="22"/>
          <w:szCs w:val="22"/>
          <w:lang w:val="en-IN" w:eastAsia="en-IN"/>
        </w:rPr>
      </w:pPr>
      <w:hyperlink w:anchor="_Toc8718348" w:history="1">
        <w:r w:rsidR="00077172" w:rsidRPr="00FE632C">
          <w:rPr>
            <w:rStyle w:val="Hyperlink"/>
            <w:rFonts w:eastAsiaTheme="majorEastAsia"/>
            <w:bCs/>
          </w:rPr>
          <w:t>2.1 Approach</w:t>
        </w:r>
        <w:r w:rsidR="00077172">
          <w:rPr>
            <w:webHidden/>
          </w:rPr>
          <w:tab/>
        </w:r>
        <w:r w:rsidR="00077172">
          <w:rPr>
            <w:webHidden/>
          </w:rPr>
          <w:fldChar w:fldCharType="begin"/>
        </w:r>
        <w:r w:rsidR="00077172">
          <w:rPr>
            <w:webHidden/>
          </w:rPr>
          <w:instrText xml:space="preserve"> PAGEREF _Toc8718348 \h </w:instrText>
        </w:r>
        <w:r w:rsidR="00077172">
          <w:rPr>
            <w:webHidden/>
          </w:rPr>
        </w:r>
        <w:r w:rsidR="00077172">
          <w:rPr>
            <w:webHidden/>
          </w:rPr>
          <w:fldChar w:fldCharType="separate"/>
        </w:r>
        <w:r w:rsidR="00077172">
          <w:rPr>
            <w:webHidden/>
          </w:rPr>
          <w:t>4</w:t>
        </w:r>
        <w:r w:rsidR="00077172">
          <w:rPr>
            <w:webHidden/>
          </w:rPr>
          <w:fldChar w:fldCharType="end"/>
        </w:r>
      </w:hyperlink>
    </w:p>
    <w:p w14:paraId="694DA636" w14:textId="7C0D69D1" w:rsidR="00077172" w:rsidRDefault="001F00B1">
      <w:pPr>
        <w:pStyle w:val="TOC1"/>
        <w:rPr>
          <w:rFonts w:asciiTheme="minorHAnsi" w:eastAsiaTheme="minorEastAsia" w:hAnsiTheme="minorHAnsi" w:cstheme="minorBidi"/>
          <w:sz w:val="22"/>
          <w:szCs w:val="22"/>
          <w:lang w:val="en-IN" w:eastAsia="en-IN"/>
        </w:rPr>
      </w:pPr>
      <w:hyperlink w:anchor="_Toc8718349" w:history="1">
        <w:r w:rsidR="00077172" w:rsidRPr="00FE632C">
          <w:rPr>
            <w:rStyle w:val="Hyperlink"/>
            <w:rFonts w:eastAsiaTheme="majorEastAsia"/>
            <w:bCs/>
          </w:rPr>
          <w:t>2.2 Implementation</w:t>
        </w:r>
        <w:r w:rsidR="00077172">
          <w:rPr>
            <w:webHidden/>
          </w:rPr>
          <w:tab/>
        </w:r>
        <w:r w:rsidR="00077172">
          <w:rPr>
            <w:webHidden/>
          </w:rPr>
          <w:fldChar w:fldCharType="begin"/>
        </w:r>
        <w:r w:rsidR="00077172">
          <w:rPr>
            <w:webHidden/>
          </w:rPr>
          <w:instrText xml:space="preserve"> PAGEREF _Toc8718349 \h </w:instrText>
        </w:r>
        <w:r w:rsidR="00077172">
          <w:rPr>
            <w:webHidden/>
          </w:rPr>
        </w:r>
        <w:r w:rsidR="00077172">
          <w:rPr>
            <w:webHidden/>
          </w:rPr>
          <w:fldChar w:fldCharType="separate"/>
        </w:r>
        <w:r w:rsidR="00077172">
          <w:rPr>
            <w:webHidden/>
          </w:rPr>
          <w:t>4</w:t>
        </w:r>
        <w:r w:rsidR="00077172">
          <w:rPr>
            <w:webHidden/>
          </w:rPr>
          <w:fldChar w:fldCharType="end"/>
        </w:r>
      </w:hyperlink>
    </w:p>
    <w:p w14:paraId="62EE53E9" w14:textId="7A78EE05" w:rsidR="00077172" w:rsidRDefault="001F00B1">
      <w:pPr>
        <w:pStyle w:val="TOC3"/>
        <w:tabs>
          <w:tab w:val="right" w:leader="dot" w:pos="9217"/>
        </w:tabs>
        <w:rPr>
          <w:rFonts w:asciiTheme="minorHAnsi" w:eastAsiaTheme="minorEastAsia" w:hAnsiTheme="minorHAnsi" w:cstheme="minorBidi"/>
          <w:noProof/>
          <w:sz w:val="22"/>
          <w:szCs w:val="22"/>
          <w:lang w:val="en-IN" w:eastAsia="en-IN"/>
        </w:rPr>
      </w:pPr>
      <w:hyperlink w:anchor="_Toc8718350" w:history="1">
        <w:r w:rsidR="00077172" w:rsidRPr="00FE632C">
          <w:rPr>
            <w:rStyle w:val="Hyperlink"/>
            <w:noProof/>
          </w:rPr>
          <w:t>2.2.1 Point Robot</w:t>
        </w:r>
        <w:r w:rsidR="00077172">
          <w:rPr>
            <w:noProof/>
            <w:webHidden/>
          </w:rPr>
          <w:tab/>
        </w:r>
        <w:r w:rsidR="00077172">
          <w:rPr>
            <w:noProof/>
            <w:webHidden/>
          </w:rPr>
          <w:fldChar w:fldCharType="begin"/>
        </w:r>
        <w:r w:rsidR="00077172">
          <w:rPr>
            <w:noProof/>
            <w:webHidden/>
          </w:rPr>
          <w:instrText xml:space="preserve"> PAGEREF _Toc8718350 \h </w:instrText>
        </w:r>
        <w:r w:rsidR="00077172">
          <w:rPr>
            <w:noProof/>
            <w:webHidden/>
          </w:rPr>
        </w:r>
        <w:r w:rsidR="00077172">
          <w:rPr>
            <w:noProof/>
            <w:webHidden/>
          </w:rPr>
          <w:fldChar w:fldCharType="separate"/>
        </w:r>
        <w:r w:rsidR="00077172">
          <w:rPr>
            <w:noProof/>
            <w:webHidden/>
          </w:rPr>
          <w:t>4</w:t>
        </w:r>
        <w:r w:rsidR="00077172">
          <w:rPr>
            <w:noProof/>
            <w:webHidden/>
          </w:rPr>
          <w:fldChar w:fldCharType="end"/>
        </w:r>
      </w:hyperlink>
    </w:p>
    <w:p w14:paraId="6C15F9DE" w14:textId="762D34A4" w:rsidR="00077172" w:rsidRDefault="001F00B1">
      <w:pPr>
        <w:pStyle w:val="TOC3"/>
        <w:tabs>
          <w:tab w:val="right" w:leader="dot" w:pos="9217"/>
        </w:tabs>
        <w:rPr>
          <w:rFonts w:asciiTheme="minorHAnsi" w:eastAsiaTheme="minorEastAsia" w:hAnsiTheme="minorHAnsi" w:cstheme="minorBidi"/>
          <w:noProof/>
          <w:sz w:val="22"/>
          <w:szCs w:val="22"/>
          <w:lang w:val="en-IN" w:eastAsia="en-IN"/>
        </w:rPr>
      </w:pPr>
      <w:hyperlink w:anchor="_Toc8718351" w:history="1">
        <w:r w:rsidR="00077172" w:rsidRPr="00FE632C">
          <w:rPr>
            <w:rStyle w:val="Hyperlink"/>
            <w:noProof/>
          </w:rPr>
          <w:t>2.2.2 Turtlebot Controller</w:t>
        </w:r>
        <w:r w:rsidR="00077172">
          <w:rPr>
            <w:noProof/>
            <w:webHidden/>
          </w:rPr>
          <w:tab/>
        </w:r>
        <w:r w:rsidR="00077172">
          <w:rPr>
            <w:noProof/>
            <w:webHidden/>
          </w:rPr>
          <w:fldChar w:fldCharType="begin"/>
        </w:r>
        <w:r w:rsidR="00077172">
          <w:rPr>
            <w:noProof/>
            <w:webHidden/>
          </w:rPr>
          <w:instrText xml:space="preserve"> PAGEREF _Toc8718351 \h </w:instrText>
        </w:r>
        <w:r w:rsidR="00077172">
          <w:rPr>
            <w:noProof/>
            <w:webHidden/>
          </w:rPr>
        </w:r>
        <w:r w:rsidR="00077172">
          <w:rPr>
            <w:noProof/>
            <w:webHidden/>
          </w:rPr>
          <w:fldChar w:fldCharType="separate"/>
        </w:r>
        <w:r w:rsidR="00077172">
          <w:rPr>
            <w:noProof/>
            <w:webHidden/>
          </w:rPr>
          <w:t>6</w:t>
        </w:r>
        <w:r w:rsidR="00077172">
          <w:rPr>
            <w:noProof/>
            <w:webHidden/>
          </w:rPr>
          <w:fldChar w:fldCharType="end"/>
        </w:r>
      </w:hyperlink>
    </w:p>
    <w:p w14:paraId="221FACE4" w14:textId="54F3E3F0" w:rsidR="00077172" w:rsidRDefault="001F00B1">
      <w:pPr>
        <w:pStyle w:val="TOC1"/>
        <w:rPr>
          <w:rFonts w:asciiTheme="minorHAnsi" w:eastAsiaTheme="minorEastAsia" w:hAnsiTheme="minorHAnsi" w:cstheme="minorBidi"/>
          <w:sz w:val="22"/>
          <w:szCs w:val="22"/>
          <w:lang w:val="en-IN" w:eastAsia="en-IN"/>
        </w:rPr>
      </w:pPr>
      <w:hyperlink w:anchor="_Toc8718352" w:history="1">
        <w:r w:rsidR="00077172" w:rsidRPr="00FE632C">
          <w:rPr>
            <w:rStyle w:val="Hyperlink"/>
          </w:rPr>
          <w:t>CHAPTER 3</w:t>
        </w:r>
        <w:r w:rsidR="00077172">
          <w:rPr>
            <w:webHidden/>
          </w:rPr>
          <w:tab/>
        </w:r>
        <w:r w:rsidR="00077172">
          <w:rPr>
            <w:webHidden/>
          </w:rPr>
          <w:fldChar w:fldCharType="begin"/>
        </w:r>
        <w:r w:rsidR="00077172">
          <w:rPr>
            <w:webHidden/>
          </w:rPr>
          <w:instrText xml:space="preserve"> PAGEREF _Toc8718352 \h </w:instrText>
        </w:r>
        <w:r w:rsidR="00077172">
          <w:rPr>
            <w:webHidden/>
          </w:rPr>
        </w:r>
        <w:r w:rsidR="00077172">
          <w:rPr>
            <w:webHidden/>
          </w:rPr>
          <w:fldChar w:fldCharType="separate"/>
        </w:r>
        <w:r w:rsidR="00077172">
          <w:rPr>
            <w:webHidden/>
          </w:rPr>
          <w:t>10</w:t>
        </w:r>
        <w:r w:rsidR="00077172">
          <w:rPr>
            <w:webHidden/>
          </w:rPr>
          <w:fldChar w:fldCharType="end"/>
        </w:r>
      </w:hyperlink>
    </w:p>
    <w:p w14:paraId="34386864" w14:textId="074CB059" w:rsidR="00077172" w:rsidRDefault="001F00B1">
      <w:pPr>
        <w:pStyle w:val="TOC1"/>
        <w:rPr>
          <w:rFonts w:asciiTheme="minorHAnsi" w:eastAsiaTheme="minorEastAsia" w:hAnsiTheme="minorHAnsi" w:cstheme="minorBidi"/>
          <w:sz w:val="22"/>
          <w:szCs w:val="22"/>
          <w:lang w:val="en-IN" w:eastAsia="en-IN"/>
        </w:rPr>
      </w:pPr>
      <w:hyperlink w:anchor="_Toc8718353" w:history="1">
        <w:r w:rsidR="00077172" w:rsidRPr="00FE632C">
          <w:rPr>
            <w:rStyle w:val="Hyperlink"/>
          </w:rPr>
          <w:t>Results and Analysis</w:t>
        </w:r>
        <w:r w:rsidR="00077172">
          <w:rPr>
            <w:webHidden/>
          </w:rPr>
          <w:tab/>
        </w:r>
        <w:r w:rsidR="00077172">
          <w:rPr>
            <w:webHidden/>
          </w:rPr>
          <w:fldChar w:fldCharType="begin"/>
        </w:r>
        <w:r w:rsidR="00077172">
          <w:rPr>
            <w:webHidden/>
          </w:rPr>
          <w:instrText xml:space="preserve"> PAGEREF _Toc8718353 \h </w:instrText>
        </w:r>
        <w:r w:rsidR="00077172">
          <w:rPr>
            <w:webHidden/>
          </w:rPr>
        </w:r>
        <w:r w:rsidR="00077172">
          <w:rPr>
            <w:webHidden/>
          </w:rPr>
          <w:fldChar w:fldCharType="separate"/>
        </w:r>
        <w:r w:rsidR="00077172">
          <w:rPr>
            <w:webHidden/>
          </w:rPr>
          <w:t>10</w:t>
        </w:r>
        <w:r w:rsidR="00077172">
          <w:rPr>
            <w:webHidden/>
          </w:rPr>
          <w:fldChar w:fldCharType="end"/>
        </w:r>
      </w:hyperlink>
    </w:p>
    <w:p w14:paraId="73099BB1" w14:textId="2D627193" w:rsidR="00077172" w:rsidRDefault="001F00B1">
      <w:pPr>
        <w:pStyle w:val="TOC1"/>
        <w:rPr>
          <w:rFonts w:asciiTheme="minorHAnsi" w:eastAsiaTheme="minorEastAsia" w:hAnsiTheme="minorHAnsi" w:cstheme="minorBidi"/>
          <w:sz w:val="22"/>
          <w:szCs w:val="22"/>
          <w:lang w:val="en-IN" w:eastAsia="en-IN"/>
        </w:rPr>
      </w:pPr>
      <w:hyperlink w:anchor="_Toc8718354" w:history="1">
        <w:r w:rsidR="00077172" w:rsidRPr="00FE632C">
          <w:rPr>
            <w:rStyle w:val="Hyperlink"/>
            <w:rFonts w:eastAsiaTheme="majorEastAsia"/>
            <w:bCs/>
          </w:rPr>
          <w:t>3.1 Trained Q Table</w:t>
        </w:r>
        <w:r w:rsidR="00077172">
          <w:rPr>
            <w:webHidden/>
          </w:rPr>
          <w:tab/>
        </w:r>
        <w:r w:rsidR="00077172">
          <w:rPr>
            <w:webHidden/>
          </w:rPr>
          <w:fldChar w:fldCharType="begin"/>
        </w:r>
        <w:r w:rsidR="00077172">
          <w:rPr>
            <w:webHidden/>
          </w:rPr>
          <w:instrText xml:space="preserve"> PAGEREF _Toc8718354 \h </w:instrText>
        </w:r>
        <w:r w:rsidR="00077172">
          <w:rPr>
            <w:webHidden/>
          </w:rPr>
        </w:r>
        <w:r w:rsidR="00077172">
          <w:rPr>
            <w:webHidden/>
          </w:rPr>
          <w:fldChar w:fldCharType="separate"/>
        </w:r>
        <w:r w:rsidR="00077172">
          <w:rPr>
            <w:webHidden/>
          </w:rPr>
          <w:t>10</w:t>
        </w:r>
        <w:r w:rsidR="00077172">
          <w:rPr>
            <w:webHidden/>
          </w:rPr>
          <w:fldChar w:fldCharType="end"/>
        </w:r>
      </w:hyperlink>
    </w:p>
    <w:p w14:paraId="52A6CD8F" w14:textId="337046D5" w:rsidR="00077172" w:rsidRDefault="001F00B1">
      <w:pPr>
        <w:pStyle w:val="TOC2"/>
        <w:rPr>
          <w:rFonts w:asciiTheme="minorHAnsi" w:eastAsiaTheme="minorEastAsia" w:hAnsiTheme="minorHAnsi" w:cstheme="minorBidi"/>
          <w:noProof/>
          <w:sz w:val="22"/>
          <w:szCs w:val="22"/>
          <w:lang w:val="en-IN" w:eastAsia="en-IN"/>
        </w:rPr>
      </w:pPr>
      <w:hyperlink w:anchor="_Toc8718355" w:history="1">
        <w:r w:rsidR="00077172" w:rsidRPr="00FE632C">
          <w:rPr>
            <w:rStyle w:val="Hyperlink"/>
            <w:noProof/>
          </w:rPr>
          <w:t>3.2 Optimal Path being generated:</w:t>
        </w:r>
        <w:r w:rsidR="00077172">
          <w:rPr>
            <w:noProof/>
            <w:webHidden/>
          </w:rPr>
          <w:tab/>
        </w:r>
        <w:r w:rsidR="00077172">
          <w:rPr>
            <w:noProof/>
            <w:webHidden/>
          </w:rPr>
          <w:fldChar w:fldCharType="begin"/>
        </w:r>
        <w:r w:rsidR="00077172">
          <w:rPr>
            <w:noProof/>
            <w:webHidden/>
          </w:rPr>
          <w:instrText xml:space="preserve"> PAGEREF _Toc8718355 \h </w:instrText>
        </w:r>
        <w:r w:rsidR="00077172">
          <w:rPr>
            <w:noProof/>
            <w:webHidden/>
          </w:rPr>
        </w:r>
        <w:r w:rsidR="00077172">
          <w:rPr>
            <w:noProof/>
            <w:webHidden/>
          </w:rPr>
          <w:fldChar w:fldCharType="separate"/>
        </w:r>
        <w:r w:rsidR="00077172">
          <w:rPr>
            <w:noProof/>
            <w:webHidden/>
          </w:rPr>
          <w:t>11</w:t>
        </w:r>
        <w:r w:rsidR="00077172">
          <w:rPr>
            <w:noProof/>
            <w:webHidden/>
          </w:rPr>
          <w:fldChar w:fldCharType="end"/>
        </w:r>
      </w:hyperlink>
    </w:p>
    <w:p w14:paraId="6428D551" w14:textId="2610D83A" w:rsidR="00077172" w:rsidRDefault="001F00B1">
      <w:pPr>
        <w:pStyle w:val="TOC2"/>
        <w:rPr>
          <w:rFonts w:asciiTheme="minorHAnsi" w:eastAsiaTheme="minorEastAsia" w:hAnsiTheme="minorHAnsi" w:cstheme="minorBidi"/>
          <w:noProof/>
          <w:sz w:val="22"/>
          <w:szCs w:val="22"/>
          <w:lang w:val="en-IN" w:eastAsia="en-IN"/>
        </w:rPr>
      </w:pPr>
      <w:hyperlink w:anchor="_Toc8718356" w:history="1">
        <w:r w:rsidR="00077172" w:rsidRPr="00FE632C">
          <w:rPr>
            <w:rStyle w:val="Hyperlink"/>
            <w:noProof/>
          </w:rPr>
          <w:t>3.3 Learning Rate vs Time</w:t>
        </w:r>
        <w:r w:rsidR="00077172">
          <w:rPr>
            <w:noProof/>
            <w:webHidden/>
          </w:rPr>
          <w:tab/>
        </w:r>
        <w:r w:rsidR="00077172">
          <w:rPr>
            <w:noProof/>
            <w:webHidden/>
          </w:rPr>
          <w:fldChar w:fldCharType="begin"/>
        </w:r>
        <w:r w:rsidR="00077172">
          <w:rPr>
            <w:noProof/>
            <w:webHidden/>
          </w:rPr>
          <w:instrText xml:space="preserve"> PAGEREF _Toc8718356 \h </w:instrText>
        </w:r>
        <w:r w:rsidR="00077172">
          <w:rPr>
            <w:noProof/>
            <w:webHidden/>
          </w:rPr>
        </w:r>
        <w:r w:rsidR="00077172">
          <w:rPr>
            <w:noProof/>
            <w:webHidden/>
          </w:rPr>
          <w:fldChar w:fldCharType="separate"/>
        </w:r>
        <w:r w:rsidR="00077172">
          <w:rPr>
            <w:noProof/>
            <w:webHidden/>
          </w:rPr>
          <w:t>11</w:t>
        </w:r>
        <w:r w:rsidR="00077172">
          <w:rPr>
            <w:noProof/>
            <w:webHidden/>
          </w:rPr>
          <w:fldChar w:fldCharType="end"/>
        </w:r>
      </w:hyperlink>
    </w:p>
    <w:p w14:paraId="0D8C739F" w14:textId="7B3E8A89" w:rsidR="00077172" w:rsidRDefault="001F00B1">
      <w:pPr>
        <w:pStyle w:val="TOC2"/>
        <w:rPr>
          <w:rFonts w:asciiTheme="minorHAnsi" w:eastAsiaTheme="minorEastAsia" w:hAnsiTheme="minorHAnsi" w:cstheme="minorBidi"/>
          <w:noProof/>
          <w:sz w:val="22"/>
          <w:szCs w:val="22"/>
          <w:lang w:val="en-IN" w:eastAsia="en-IN"/>
        </w:rPr>
      </w:pPr>
      <w:hyperlink w:anchor="_Toc8718357" w:history="1">
        <w:r w:rsidR="00077172" w:rsidRPr="00FE632C">
          <w:rPr>
            <w:rStyle w:val="Hyperlink"/>
            <w:noProof/>
          </w:rPr>
          <w:t>3.4 Learning Rate vs Time for obstacle space</w:t>
        </w:r>
        <w:r w:rsidR="00077172">
          <w:rPr>
            <w:noProof/>
            <w:webHidden/>
          </w:rPr>
          <w:tab/>
        </w:r>
        <w:r w:rsidR="00077172">
          <w:rPr>
            <w:noProof/>
            <w:webHidden/>
          </w:rPr>
          <w:fldChar w:fldCharType="begin"/>
        </w:r>
        <w:r w:rsidR="00077172">
          <w:rPr>
            <w:noProof/>
            <w:webHidden/>
          </w:rPr>
          <w:instrText xml:space="preserve"> PAGEREF _Toc8718357 \h </w:instrText>
        </w:r>
        <w:r w:rsidR="00077172">
          <w:rPr>
            <w:noProof/>
            <w:webHidden/>
          </w:rPr>
        </w:r>
        <w:r w:rsidR="00077172">
          <w:rPr>
            <w:noProof/>
            <w:webHidden/>
          </w:rPr>
          <w:fldChar w:fldCharType="separate"/>
        </w:r>
        <w:r w:rsidR="00077172">
          <w:rPr>
            <w:noProof/>
            <w:webHidden/>
          </w:rPr>
          <w:t>12</w:t>
        </w:r>
        <w:r w:rsidR="00077172">
          <w:rPr>
            <w:noProof/>
            <w:webHidden/>
          </w:rPr>
          <w:fldChar w:fldCharType="end"/>
        </w:r>
      </w:hyperlink>
    </w:p>
    <w:p w14:paraId="603C6384" w14:textId="03E0D1B2" w:rsidR="00077172" w:rsidRDefault="001F00B1">
      <w:pPr>
        <w:pStyle w:val="TOC2"/>
        <w:rPr>
          <w:rFonts w:asciiTheme="minorHAnsi" w:eastAsiaTheme="minorEastAsia" w:hAnsiTheme="minorHAnsi" w:cstheme="minorBidi"/>
          <w:noProof/>
          <w:sz w:val="22"/>
          <w:szCs w:val="22"/>
          <w:lang w:val="en-IN" w:eastAsia="en-IN"/>
        </w:rPr>
      </w:pPr>
      <w:hyperlink w:anchor="_Toc8718358" w:history="1">
        <w:r w:rsidR="00077172" w:rsidRPr="00FE632C">
          <w:rPr>
            <w:rStyle w:val="Hyperlink"/>
            <w:noProof/>
          </w:rPr>
          <w:t xml:space="preserve">3.5 </w:t>
        </w:r>
        <w:r w:rsidR="00077172" w:rsidRPr="00FE632C">
          <w:rPr>
            <w:rStyle w:val="Hyperlink"/>
            <w:rFonts w:eastAsia="Calibri"/>
            <w:noProof/>
            <w:lang w:val="en-IN"/>
          </w:rPr>
          <w:t>Time vs number of obstacles</w:t>
        </w:r>
        <w:r w:rsidR="00077172">
          <w:rPr>
            <w:noProof/>
            <w:webHidden/>
          </w:rPr>
          <w:tab/>
        </w:r>
        <w:r w:rsidR="00077172">
          <w:rPr>
            <w:noProof/>
            <w:webHidden/>
          </w:rPr>
          <w:fldChar w:fldCharType="begin"/>
        </w:r>
        <w:r w:rsidR="00077172">
          <w:rPr>
            <w:noProof/>
            <w:webHidden/>
          </w:rPr>
          <w:instrText xml:space="preserve"> PAGEREF _Toc8718358 \h </w:instrText>
        </w:r>
        <w:r w:rsidR="00077172">
          <w:rPr>
            <w:noProof/>
            <w:webHidden/>
          </w:rPr>
        </w:r>
        <w:r w:rsidR="00077172">
          <w:rPr>
            <w:noProof/>
            <w:webHidden/>
          </w:rPr>
          <w:fldChar w:fldCharType="separate"/>
        </w:r>
        <w:r w:rsidR="00077172">
          <w:rPr>
            <w:noProof/>
            <w:webHidden/>
          </w:rPr>
          <w:t>13</w:t>
        </w:r>
        <w:r w:rsidR="00077172">
          <w:rPr>
            <w:noProof/>
            <w:webHidden/>
          </w:rPr>
          <w:fldChar w:fldCharType="end"/>
        </w:r>
      </w:hyperlink>
    </w:p>
    <w:p w14:paraId="07C2A71B" w14:textId="5005B522" w:rsidR="00077172" w:rsidRDefault="001F00B1">
      <w:pPr>
        <w:pStyle w:val="TOC1"/>
        <w:rPr>
          <w:rFonts w:asciiTheme="minorHAnsi" w:eastAsiaTheme="minorEastAsia" w:hAnsiTheme="minorHAnsi" w:cstheme="minorBidi"/>
          <w:sz w:val="22"/>
          <w:szCs w:val="22"/>
          <w:lang w:val="en-IN" w:eastAsia="en-IN"/>
        </w:rPr>
      </w:pPr>
      <w:hyperlink w:anchor="_Toc8718359" w:history="1">
        <w:r w:rsidR="00077172" w:rsidRPr="00FE632C">
          <w:rPr>
            <w:rStyle w:val="Hyperlink"/>
          </w:rPr>
          <w:t>CHAPTER 4</w:t>
        </w:r>
        <w:r w:rsidR="00077172">
          <w:rPr>
            <w:webHidden/>
          </w:rPr>
          <w:tab/>
        </w:r>
        <w:r w:rsidR="00077172">
          <w:rPr>
            <w:webHidden/>
          </w:rPr>
          <w:fldChar w:fldCharType="begin"/>
        </w:r>
        <w:r w:rsidR="00077172">
          <w:rPr>
            <w:webHidden/>
          </w:rPr>
          <w:instrText xml:space="preserve"> PAGEREF _Toc8718359 \h </w:instrText>
        </w:r>
        <w:r w:rsidR="00077172">
          <w:rPr>
            <w:webHidden/>
          </w:rPr>
        </w:r>
        <w:r w:rsidR="00077172">
          <w:rPr>
            <w:webHidden/>
          </w:rPr>
          <w:fldChar w:fldCharType="separate"/>
        </w:r>
        <w:r w:rsidR="00077172">
          <w:rPr>
            <w:webHidden/>
          </w:rPr>
          <w:t>14</w:t>
        </w:r>
        <w:r w:rsidR="00077172">
          <w:rPr>
            <w:webHidden/>
          </w:rPr>
          <w:fldChar w:fldCharType="end"/>
        </w:r>
      </w:hyperlink>
    </w:p>
    <w:p w14:paraId="51917CB7" w14:textId="4CD31362" w:rsidR="00077172" w:rsidRDefault="001F00B1">
      <w:pPr>
        <w:pStyle w:val="TOC1"/>
        <w:rPr>
          <w:rFonts w:asciiTheme="minorHAnsi" w:eastAsiaTheme="minorEastAsia" w:hAnsiTheme="minorHAnsi" w:cstheme="minorBidi"/>
          <w:sz w:val="22"/>
          <w:szCs w:val="22"/>
          <w:lang w:val="en-IN" w:eastAsia="en-IN"/>
        </w:rPr>
      </w:pPr>
      <w:hyperlink w:anchor="_Toc8718360" w:history="1">
        <w:r w:rsidR="00077172" w:rsidRPr="00FE632C">
          <w:rPr>
            <w:rStyle w:val="Hyperlink"/>
          </w:rPr>
          <w:t>Conclusion and Future Scope</w:t>
        </w:r>
        <w:r w:rsidR="00077172">
          <w:rPr>
            <w:webHidden/>
          </w:rPr>
          <w:tab/>
        </w:r>
        <w:r w:rsidR="00077172">
          <w:rPr>
            <w:webHidden/>
          </w:rPr>
          <w:fldChar w:fldCharType="begin"/>
        </w:r>
        <w:r w:rsidR="00077172">
          <w:rPr>
            <w:webHidden/>
          </w:rPr>
          <w:instrText xml:space="preserve"> PAGEREF _Toc8718360 \h </w:instrText>
        </w:r>
        <w:r w:rsidR="00077172">
          <w:rPr>
            <w:webHidden/>
          </w:rPr>
        </w:r>
        <w:r w:rsidR="00077172">
          <w:rPr>
            <w:webHidden/>
          </w:rPr>
          <w:fldChar w:fldCharType="separate"/>
        </w:r>
        <w:r w:rsidR="00077172">
          <w:rPr>
            <w:webHidden/>
          </w:rPr>
          <w:t>14</w:t>
        </w:r>
        <w:r w:rsidR="00077172">
          <w:rPr>
            <w:webHidden/>
          </w:rPr>
          <w:fldChar w:fldCharType="end"/>
        </w:r>
      </w:hyperlink>
    </w:p>
    <w:p w14:paraId="556A6460" w14:textId="31D6A364" w:rsidR="00077172" w:rsidRDefault="001F00B1">
      <w:pPr>
        <w:pStyle w:val="TOC2"/>
        <w:rPr>
          <w:rFonts w:asciiTheme="minorHAnsi" w:eastAsiaTheme="minorEastAsia" w:hAnsiTheme="minorHAnsi" w:cstheme="minorBidi"/>
          <w:noProof/>
          <w:sz w:val="22"/>
          <w:szCs w:val="22"/>
          <w:lang w:val="en-IN" w:eastAsia="en-IN"/>
        </w:rPr>
      </w:pPr>
      <w:hyperlink w:anchor="_Toc8718361" w:history="1">
        <w:r w:rsidR="00077172" w:rsidRPr="00FE632C">
          <w:rPr>
            <w:rStyle w:val="Hyperlink"/>
            <w:rFonts w:eastAsia="Calibri"/>
            <w:noProof/>
            <w:lang w:val="en-IN"/>
          </w:rPr>
          <w:t>4.1 Conclusion</w:t>
        </w:r>
        <w:r w:rsidR="00077172">
          <w:rPr>
            <w:noProof/>
            <w:webHidden/>
          </w:rPr>
          <w:tab/>
        </w:r>
        <w:r w:rsidR="00077172">
          <w:rPr>
            <w:noProof/>
            <w:webHidden/>
          </w:rPr>
          <w:fldChar w:fldCharType="begin"/>
        </w:r>
        <w:r w:rsidR="00077172">
          <w:rPr>
            <w:noProof/>
            <w:webHidden/>
          </w:rPr>
          <w:instrText xml:space="preserve"> PAGEREF _Toc8718361 \h </w:instrText>
        </w:r>
        <w:r w:rsidR="00077172">
          <w:rPr>
            <w:noProof/>
            <w:webHidden/>
          </w:rPr>
        </w:r>
        <w:r w:rsidR="00077172">
          <w:rPr>
            <w:noProof/>
            <w:webHidden/>
          </w:rPr>
          <w:fldChar w:fldCharType="separate"/>
        </w:r>
        <w:r w:rsidR="00077172">
          <w:rPr>
            <w:noProof/>
            <w:webHidden/>
          </w:rPr>
          <w:t>14</w:t>
        </w:r>
        <w:r w:rsidR="00077172">
          <w:rPr>
            <w:noProof/>
            <w:webHidden/>
          </w:rPr>
          <w:fldChar w:fldCharType="end"/>
        </w:r>
      </w:hyperlink>
    </w:p>
    <w:p w14:paraId="6D99A64A" w14:textId="5CAD8B80" w:rsidR="00077172" w:rsidRDefault="001F00B1">
      <w:pPr>
        <w:pStyle w:val="TOC2"/>
        <w:rPr>
          <w:rFonts w:asciiTheme="minorHAnsi" w:eastAsiaTheme="minorEastAsia" w:hAnsiTheme="minorHAnsi" w:cstheme="minorBidi"/>
          <w:noProof/>
          <w:sz w:val="22"/>
          <w:szCs w:val="22"/>
          <w:lang w:val="en-IN" w:eastAsia="en-IN"/>
        </w:rPr>
      </w:pPr>
      <w:hyperlink w:anchor="_Toc8718362" w:history="1">
        <w:r w:rsidR="00077172" w:rsidRPr="00FE632C">
          <w:rPr>
            <w:rStyle w:val="Hyperlink"/>
            <w:rFonts w:eastAsia="Calibri"/>
            <w:noProof/>
            <w:lang w:val="en-IN"/>
          </w:rPr>
          <w:t>4.2 Future Work</w:t>
        </w:r>
        <w:r w:rsidR="00077172">
          <w:rPr>
            <w:noProof/>
            <w:webHidden/>
          </w:rPr>
          <w:tab/>
        </w:r>
        <w:r w:rsidR="00077172">
          <w:rPr>
            <w:noProof/>
            <w:webHidden/>
          </w:rPr>
          <w:fldChar w:fldCharType="begin"/>
        </w:r>
        <w:r w:rsidR="00077172">
          <w:rPr>
            <w:noProof/>
            <w:webHidden/>
          </w:rPr>
          <w:instrText xml:space="preserve"> PAGEREF _Toc8718362 \h </w:instrText>
        </w:r>
        <w:r w:rsidR="00077172">
          <w:rPr>
            <w:noProof/>
            <w:webHidden/>
          </w:rPr>
        </w:r>
        <w:r w:rsidR="00077172">
          <w:rPr>
            <w:noProof/>
            <w:webHidden/>
          </w:rPr>
          <w:fldChar w:fldCharType="separate"/>
        </w:r>
        <w:r w:rsidR="00077172">
          <w:rPr>
            <w:noProof/>
            <w:webHidden/>
          </w:rPr>
          <w:t>14</w:t>
        </w:r>
        <w:r w:rsidR="00077172">
          <w:rPr>
            <w:noProof/>
            <w:webHidden/>
          </w:rPr>
          <w:fldChar w:fldCharType="end"/>
        </w:r>
      </w:hyperlink>
    </w:p>
    <w:p w14:paraId="3A8D68E8" w14:textId="54471F4F" w:rsidR="00077172" w:rsidRDefault="001F00B1">
      <w:pPr>
        <w:pStyle w:val="TOC1"/>
        <w:rPr>
          <w:rFonts w:asciiTheme="minorHAnsi" w:eastAsiaTheme="minorEastAsia" w:hAnsiTheme="minorHAnsi" w:cstheme="minorBidi"/>
          <w:sz w:val="22"/>
          <w:szCs w:val="22"/>
          <w:lang w:val="en-IN" w:eastAsia="en-IN"/>
        </w:rPr>
      </w:pPr>
      <w:hyperlink w:anchor="_Toc8718363" w:history="1">
        <w:r w:rsidR="00077172" w:rsidRPr="00FE632C">
          <w:rPr>
            <w:rStyle w:val="Hyperlink"/>
          </w:rPr>
          <w:t>Bibliography</w:t>
        </w:r>
        <w:r w:rsidR="00077172">
          <w:rPr>
            <w:webHidden/>
          </w:rPr>
          <w:tab/>
        </w:r>
        <w:r w:rsidR="00077172">
          <w:rPr>
            <w:webHidden/>
          </w:rPr>
          <w:fldChar w:fldCharType="begin"/>
        </w:r>
        <w:r w:rsidR="00077172">
          <w:rPr>
            <w:webHidden/>
          </w:rPr>
          <w:instrText xml:space="preserve"> PAGEREF _Toc8718363 \h </w:instrText>
        </w:r>
        <w:r w:rsidR="00077172">
          <w:rPr>
            <w:webHidden/>
          </w:rPr>
        </w:r>
        <w:r w:rsidR="00077172">
          <w:rPr>
            <w:webHidden/>
          </w:rPr>
          <w:fldChar w:fldCharType="separate"/>
        </w:r>
        <w:r w:rsidR="00077172">
          <w:rPr>
            <w:webHidden/>
          </w:rPr>
          <w:t>15</w:t>
        </w:r>
        <w:r w:rsidR="00077172">
          <w:rPr>
            <w:webHidden/>
          </w:rPr>
          <w:fldChar w:fldCharType="end"/>
        </w:r>
      </w:hyperlink>
    </w:p>
    <w:p w14:paraId="5DFE6837" w14:textId="0E3BC561" w:rsidR="00077172" w:rsidRDefault="001F00B1">
      <w:pPr>
        <w:pStyle w:val="TOC1"/>
        <w:rPr>
          <w:rFonts w:asciiTheme="minorHAnsi" w:eastAsiaTheme="minorEastAsia" w:hAnsiTheme="minorHAnsi" w:cstheme="minorBidi"/>
          <w:sz w:val="22"/>
          <w:szCs w:val="22"/>
          <w:lang w:val="en-IN" w:eastAsia="en-IN"/>
        </w:rPr>
      </w:pPr>
      <w:hyperlink w:anchor="_Toc8718364" w:history="1">
        <w:r w:rsidR="00077172" w:rsidRPr="00FE632C">
          <w:rPr>
            <w:rStyle w:val="Hyperlink"/>
          </w:rPr>
          <w:t>Appendix</w:t>
        </w:r>
        <w:r w:rsidR="00077172">
          <w:rPr>
            <w:webHidden/>
          </w:rPr>
          <w:tab/>
        </w:r>
        <w:r w:rsidR="00077172">
          <w:rPr>
            <w:webHidden/>
          </w:rPr>
          <w:fldChar w:fldCharType="begin"/>
        </w:r>
        <w:r w:rsidR="00077172">
          <w:rPr>
            <w:webHidden/>
          </w:rPr>
          <w:instrText xml:space="preserve"> PAGEREF _Toc8718364 \h </w:instrText>
        </w:r>
        <w:r w:rsidR="00077172">
          <w:rPr>
            <w:webHidden/>
          </w:rPr>
        </w:r>
        <w:r w:rsidR="00077172">
          <w:rPr>
            <w:webHidden/>
          </w:rPr>
          <w:fldChar w:fldCharType="separate"/>
        </w:r>
        <w:r w:rsidR="00077172">
          <w:rPr>
            <w:webHidden/>
          </w:rPr>
          <w:t>16</w:t>
        </w:r>
        <w:r w:rsidR="00077172">
          <w:rPr>
            <w:webHidden/>
          </w:rPr>
          <w:fldChar w:fldCharType="end"/>
        </w:r>
      </w:hyperlink>
    </w:p>
    <w:p w14:paraId="7B04F0E3" w14:textId="5C6C2B1F" w:rsidR="009D1BCB" w:rsidRPr="000272B6" w:rsidRDefault="003F56FD" w:rsidP="000272B6">
      <w:pPr>
        <w:pStyle w:val="TOC1"/>
        <w:rPr>
          <w:rFonts w:asciiTheme="minorHAnsi" w:eastAsiaTheme="minorEastAsia" w:hAnsiTheme="minorHAnsi" w:cstheme="minorBidi"/>
          <w:sz w:val="22"/>
          <w:szCs w:val="22"/>
          <w:lang w:val="en-IN" w:eastAsia="en-IN"/>
        </w:rPr>
      </w:pPr>
      <w:r w:rsidRPr="006A54B3">
        <w:fldChar w:fldCharType="end"/>
      </w:r>
      <w:r w:rsidR="00E23953" w:rsidRPr="000272B6">
        <w:rPr>
          <w:rFonts w:asciiTheme="minorHAnsi" w:eastAsiaTheme="minorEastAsia" w:hAnsiTheme="minorHAnsi" w:cstheme="minorBidi"/>
          <w:sz w:val="22"/>
          <w:szCs w:val="22"/>
          <w:lang w:val="en-IN" w:eastAsia="en-IN"/>
        </w:rPr>
        <w:t xml:space="preserve"> </w:t>
      </w:r>
    </w:p>
    <w:p w14:paraId="20B90ABF" w14:textId="4E59F73C" w:rsidR="0081465E" w:rsidRPr="006A54B3" w:rsidRDefault="0081465E" w:rsidP="000272B6">
      <w:pPr>
        <w:pStyle w:val="TOC1"/>
      </w:pPr>
    </w:p>
    <w:p w14:paraId="75DE0E7C" w14:textId="77777777" w:rsidR="00774A1D" w:rsidRPr="006A54B3" w:rsidRDefault="00774A1D" w:rsidP="007D40CC">
      <w:pPr>
        <w:rPr>
          <w:b/>
          <w:bCs/>
          <w:u w:val="single"/>
        </w:rPr>
      </w:pPr>
      <w:bookmarkStart w:id="7" w:name="_Toc185910106"/>
    </w:p>
    <w:p w14:paraId="62DEA7BA" w14:textId="77777777" w:rsidR="00381475" w:rsidRPr="006A54B3" w:rsidRDefault="00381475" w:rsidP="007D40CC">
      <w:pPr>
        <w:rPr>
          <w:b/>
          <w:bCs/>
          <w:u w:val="single"/>
        </w:rPr>
      </w:pPr>
    </w:p>
    <w:p w14:paraId="12D56E01" w14:textId="00B3D2AD" w:rsidR="00911B23" w:rsidRPr="006A54B3" w:rsidRDefault="00911B23" w:rsidP="007D40CC">
      <w:pPr>
        <w:rPr>
          <w:b/>
          <w:bCs/>
          <w:u w:val="single"/>
        </w:rPr>
      </w:pPr>
    </w:p>
    <w:p w14:paraId="0DA5E5C2" w14:textId="3CCF1AA4" w:rsidR="00911B23" w:rsidRDefault="00911B23" w:rsidP="007D40CC">
      <w:pPr>
        <w:rPr>
          <w:b/>
          <w:bCs/>
          <w:u w:val="single"/>
        </w:rPr>
      </w:pPr>
    </w:p>
    <w:p w14:paraId="703DD6DF" w14:textId="77777777" w:rsidR="00371336" w:rsidRPr="006A54B3" w:rsidRDefault="00371336" w:rsidP="007D40CC">
      <w:pPr>
        <w:rPr>
          <w:b/>
          <w:bCs/>
          <w:u w:val="single"/>
        </w:rPr>
      </w:pPr>
    </w:p>
    <w:p w14:paraId="6DC53123" w14:textId="77777777" w:rsidR="007D40CC" w:rsidRPr="006A54B3" w:rsidRDefault="007D40CC" w:rsidP="001D1D81">
      <w:pPr>
        <w:pStyle w:val="Heading1"/>
      </w:pPr>
      <w:bookmarkStart w:id="8" w:name="_Toc339720670"/>
      <w:bookmarkStart w:id="9" w:name="_Toc351186988"/>
      <w:bookmarkStart w:id="10" w:name="_Toc8718341"/>
      <w:r w:rsidRPr="006A54B3">
        <w:t>List of Figures</w:t>
      </w:r>
      <w:bookmarkEnd w:id="7"/>
      <w:bookmarkEnd w:id="8"/>
      <w:bookmarkEnd w:id="9"/>
      <w:bookmarkEnd w:id="10"/>
    </w:p>
    <w:p w14:paraId="40FB0AF2" w14:textId="77777777" w:rsidR="007D40CC" w:rsidRPr="006A54B3" w:rsidRDefault="007D40CC" w:rsidP="007D40CC">
      <w:r w:rsidRPr="006A54B3">
        <w:t>____________________________________________________________________________</w:t>
      </w:r>
    </w:p>
    <w:p w14:paraId="79DFA9DF" w14:textId="77777777" w:rsidR="00381475" w:rsidRPr="006A54B3" w:rsidRDefault="00381475" w:rsidP="008143A5">
      <w:bookmarkStart w:id="11" w:name="_Toc339720671"/>
      <w:bookmarkStart w:id="12" w:name="_Toc351186989"/>
    </w:p>
    <w:p w14:paraId="1484C68D" w14:textId="77777777" w:rsidR="00381475" w:rsidRPr="006A54B3" w:rsidRDefault="00381475" w:rsidP="008143A5"/>
    <w:p w14:paraId="696FE0DD" w14:textId="4E8B6B47" w:rsidR="00A93402" w:rsidRDefault="00CF6FA1">
      <w:pPr>
        <w:pStyle w:val="TableofFigures"/>
        <w:tabs>
          <w:tab w:val="right" w:leader="dot" w:pos="9217"/>
        </w:tabs>
        <w:rPr>
          <w:rFonts w:asciiTheme="minorHAnsi" w:eastAsiaTheme="minorEastAsia" w:hAnsiTheme="minorHAnsi" w:cstheme="minorBidi"/>
          <w:noProof/>
          <w:sz w:val="22"/>
          <w:szCs w:val="22"/>
          <w:lang w:val="en-IN" w:eastAsia="en-IN"/>
        </w:rPr>
      </w:pPr>
      <w:r>
        <w:fldChar w:fldCharType="begin"/>
      </w:r>
      <w:r>
        <w:instrText xml:space="preserve"> TOC \h \z \c "Figure" </w:instrText>
      </w:r>
      <w:r>
        <w:fldChar w:fldCharType="separate"/>
      </w:r>
      <w:hyperlink w:anchor="_Toc8706128" w:history="1">
        <w:r w:rsidR="00A93402" w:rsidRPr="00B125D5">
          <w:rPr>
            <w:rStyle w:val="Hyperlink"/>
            <w:noProof/>
          </w:rPr>
          <w:t>Figure 1 Q Function</w:t>
        </w:r>
        <w:r w:rsidR="00A93402">
          <w:rPr>
            <w:noProof/>
            <w:webHidden/>
          </w:rPr>
          <w:tab/>
        </w:r>
        <w:r w:rsidR="00A93402">
          <w:rPr>
            <w:noProof/>
            <w:webHidden/>
          </w:rPr>
          <w:fldChar w:fldCharType="begin"/>
        </w:r>
        <w:r w:rsidR="00A93402">
          <w:rPr>
            <w:noProof/>
            <w:webHidden/>
          </w:rPr>
          <w:instrText xml:space="preserve"> PAGEREF _Toc8706128 \h </w:instrText>
        </w:r>
        <w:r w:rsidR="00A93402">
          <w:rPr>
            <w:noProof/>
            <w:webHidden/>
          </w:rPr>
        </w:r>
        <w:r w:rsidR="00A93402">
          <w:rPr>
            <w:noProof/>
            <w:webHidden/>
          </w:rPr>
          <w:fldChar w:fldCharType="separate"/>
        </w:r>
        <w:r w:rsidR="00A93402">
          <w:rPr>
            <w:noProof/>
            <w:webHidden/>
          </w:rPr>
          <w:t>2</w:t>
        </w:r>
        <w:r w:rsidR="00A93402">
          <w:rPr>
            <w:noProof/>
            <w:webHidden/>
          </w:rPr>
          <w:fldChar w:fldCharType="end"/>
        </w:r>
      </w:hyperlink>
    </w:p>
    <w:p w14:paraId="04125F2C" w14:textId="1410A78C"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29" w:history="1">
        <w:r w:rsidR="00A93402" w:rsidRPr="00B125D5">
          <w:rPr>
            <w:rStyle w:val="Hyperlink"/>
            <w:noProof/>
          </w:rPr>
          <w:t>Figure 2 Q-learning cheat sheet</w:t>
        </w:r>
        <w:r w:rsidR="00A93402">
          <w:rPr>
            <w:noProof/>
            <w:webHidden/>
          </w:rPr>
          <w:tab/>
        </w:r>
        <w:r w:rsidR="00A93402">
          <w:rPr>
            <w:noProof/>
            <w:webHidden/>
          </w:rPr>
          <w:fldChar w:fldCharType="begin"/>
        </w:r>
        <w:r w:rsidR="00A93402">
          <w:rPr>
            <w:noProof/>
            <w:webHidden/>
          </w:rPr>
          <w:instrText xml:space="preserve"> PAGEREF _Toc8706129 \h </w:instrText>
        </w:r>
        <w:r w:rsidR="00A93402">
          <w:rPr>
            <w:noProof/>
            <w:webHidden/>
          </w:rPr>
        </w:r>
        <w:r w:rsidR="00A93402">
          <w:rPr>
            <w:noProof/>
            <w:webHidden/>
          </w:rPr>
          <w:fldChar w:fldCharType="separate"/>
        </w:r>
        <w:r w:rsidR="00A93402">
          <w:rPr>
            <w:noProof/>
            <w:webHidden/>
          </w:rPr>
          <w:t>2</w:t>
        </w:r>
        <w:r w:rsidR="00A93402">
          <w:rPr>
            <w:noProof/>
            <w:webHidden/>
          </w:rPr>
          <w:fldChar w:fldCharType="end"/>
        </w:r>
      </w:hyperlink>
    </w:p>
    <w:p w14:paraId="4FD9E024" w14:textId="0AD69C13"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0" w:history="1">
        <w:r w:rsidR="00A93402" w:rsidRPr="00B125D5">
          <w:rPr>
            <w:rStyle w:val="Hyperlink"/>
            <w:noProof/>
          </w:rPr>
          <w:t>Figure 3 Q-learning Algorithm</w:t>
        </w:r>
        <w:r w:rsidR="00A93402">
          <w:rPr>
            <w:noProof/>
            <w:webHidden/>
          </w:rPr>
          <w:tab/>
        </w:r>
        <w:r w:rsidR="00A93402">
          <w:rPr>
            <w:noProof/>
            <w:webHidden/>
          </w:rPr>
          <w:fldChar w:fldCharType="begin"/>
        </w:r>
        <w:r w:rsidR="00A93402">
          <w:rPr>
            <w:noProof/>
            <w:webHidden/>
          </w:rPr>
          <w:instrText xml:space="preserve"> PAGEREF _Toc8706130 \h </w:instrText>
        </w:r>
        <w:r w:rsidR="00A93402">
          <w:rPr>
            <w:noProof/>
            <w:webHidden/>
          </w:rPr>
        </w:r>
        <w:r w:rsidR="00A93402">
          <w:rPr>
            <w:noProof/>
            <w:webHidden/>
          </w:rPr>
          <w:fldChar w:fldCharType="separate"/>
        </w:r>
        <w:r w:rsidR="00A93402">
          <w:rPr>
            <w:noProof/>
            <w:webHidden/>
          </w:rPr>
          <w:t>3</w:t>
        </w:r>
        <w:r w:rsidR="00A93402">
          <w:rPr>
            <w:noProof/>
            <w:webHidden/>
          </w:rPr>
          <w:fldChar w:fldCharType="end"/>
        </w:r>
      </w:hyperlink>
    </w:p>
    <w:p w14:paraId="7478B804" w14:textId="6E51A728"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1" w:history="1">
        <w:r w:rsidR="00A93402" w:rsidRPr="00B125D5">
          <w:rPr>
            <w:rStyle w:val="Hyperlink"/>
            <w:noProof/>
          </w:rPr>
          <w:t>Figure 4 System Architecture</w:t>
        </w:r>
        <w:r w:rsidR="00A93402">
          <w:rPr>
            <w:noProof/>
            <w:webHidden/>
          </w:rPr>
          <w:tab/>
        </w:r>
        <w:r w:rsidR="00A93402">
          <w:rPr>
            <w:noProof/>
            <w:webHidden/>
          </w:rPr>
          <w:fldChar w:fldCharType="begin"/>
        </w:r>
        <w:r w:rsidR="00A93402">
          <w:rPr>
            <w:noProof/>
            <w:webHidden/>
          </w:rPr>
          <w:instrText xml:space="preserve"> PAGEREF _Toc8706131 \h </w:instrText>
        </w:r>
        <w:r w:rsidR="00A93402">
          <w:rPr>
            <w:noProof/>
            <w:webHidden/>
          </w:rPr>
        </w:r>
        <w:r w:rsidR="00A93402">
          <w:rPr>
            <w:noProof/>
            <w:webHidden/>
          </w:rPr>
          <w:fldChar w:fldCharType="separate"/>
        </w:r>
        <w:r w:rsidR="00A93402">
          <w:rPr>
            <w:noProof/>
            <w:webHidden/>
          </w:rPr>
          <w:t>4</w:t>
        </w:r>
        <w:r w:rsidR="00A93402">
          <w:rPr>
            <w:noProof/>
            <w:webHidden/>
          </w:rPr>
          <w:fldChar w:fldCharType="end"/>
        </w:r>
      </w:hyperlink>
    </w:p>
    <w:p w14:paraId="563863B8" w14:textId="2FF31D5D"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2" w:history="1">
        <w:r w:rsidR="00A93402" w:rsidRPr="00B125D5">
          <w:rPr>
            <w:rStyle w:val="Hyperlink"/>
            <w:noProof/>
          </w:rPr>
          <w:t>Figure 5  Point Robot Class Diagram</w:t>
        </w:r>
        <w:r w:rsidR="00A93402">
          <w:rPr>
            <w:noProof/>
            <w:webHidden/>
          </w:rPr>
          <w:tab/>
        </w:r>
        <w:r w:rsidR="00A93402">
          <w:rPr>
            <w:noProof/>
            <w:webHidden/>
          </w:rPr>
          <w:fldChar w:fldCharType="begin"/>
        </w:r>
        <w:r w:rsidR="00A93402">
          <w:rPr>
            <w:noProof/>
            <w:webHidden/>
          </w:rPr>
          <w:instrText xml:space="preserve"> PAGEREF _Toc8706132 \h </w:instrText>
        </w:r>
        <w:r w:rsidR="00A93402">
          <w:rPr>
            <w:noProof/>
            <w:webHidden/>
          </w:rPr>
        </w:r>
        <w:r w:rsidR="00A93402">
          <w:rPr>
            <w:noProof/>
            <w:webHidden/>
          </w:rPr>
          <w:fldChar w:fldCharType="separate"/>
        </w:r>
        <w:r w:rsidR="00A93402">
          <w:rPr>
            <w:noProof/>
            <w:webHidden/>
          </w:rPr>
          <w:t>5</w:t>
        </w:r>
        <w:r w:rsidR="00A93402">
          <w:rPr>
            <w:noProof/>
            <w:webHidden/>
          </w:rPr>
          <w:fldChar w:fldCharType="end"/>
        </w:r>
      </w:hyperlink>
    </w:p>
    <w:p w14:paraId="4C5663D5" w14:textId="21FDA92F"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3" w:history="1">
        <w:r w:rsidR="00A93402" w:rsidRPr="00B125D5">
          <w:rPr>
            <w:rStyle w:val="Hyperlink"/>
            <w:noProof/>
          </w:rPr>
          <w:t>Figure 6 moveRobot Flowchart</w:t>
        </w:r>
        <w:r w:rsidR="00A93402">
          <w:rPr>
            <w:noProof/>
            <w:webHidden/>
          </w:rPr>
          <w:tab/>
        </w:r>
        <w:r w:rsidR="00A93402">
          <w:rPr>
            <w:noProof/>
            <w:webHidden/>
          </w:rPr>
          <w:fldChar w:fldCharType="begin"/>
        </w:r>
        <w:r w:rsidR="00A93402">
          <w:rPr>
            <w:noProof/>
            <w:webHidden/>
          </w:rPr>
          <w:instrText xml:space="preserve"> PAGEREF _Toc8706133 \h </w:instrText>
        </w:r>
        <w:r w:rsidR="00A93402">
          <w:rPr>
            <w:noProof/>
            <w:webHidden/>
          </w:rPr>
        </w:r>
        <w:r w:rsidR="00A93402">
          <w:rPr>
            <w:noProof/>
            <w:webHidden/>
          </w:rPr>
          <w:fldChar w:fldCharType="separate"/>
        </w:r>
        <w:r w:rsidR="00A93402">
          <w:rPr>
            <w:noProof/>
            <w:webHidden/>
          </w:rPr>
          <w:t>5</w:t>
        </w:r>
        <w:r w:rsidR="00A93402">
          <w:rPr>
            <w:noProof/>
            <w:webHidden/>
          </w:rPr>
          <w:fldChar w:fldCharType="end"/>
        </w:r>
      </w:hyperlink>
    </w:p>
    <w:p w14:paraId="2940C1FD" w14:textId="1383C047"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4" w:history="1">
        <w:r w:rsidR="00A93402" w:rsidRPr="00B125D5">
          <w:rPr>
            <w:rStyle w:val="Hyperlink"/>
            <w:noProof/>
          </w:rPr>
          <w:t>Figure 7 TurtleBotClass</w:t>
        </w:r>
        <w:r w:rsidR="00A93402">
          <w:rPr>
            <w:noProof/>
            <w:webHidden/>
          </w:rPr>
          <w:tab/>
        </w:r>
        <w:r w:rsidR="00A93402">
          <w:rPr>
            <w:noProof/>
            <w:webHidden/>
          </w:rPr>
          <w:fldChar w:fldCharType="begin"/>
        </w:r>
        <w:r w:rsidR="00A93402">
          <w:rPr>
            <w:noProof/>
            <w:webHidden/>
          </w:rPr>
          <w:instrText xml:space="preserve"> PAGEREF _Toc8706134 \h </w:instrText>
        </w:r>
        <w:r w:rsidR="00A93402">
          <w:rPr>
            <w:noProof/>
            <w:webHidden/>
          </w:rPr>
        </w:r>
        <w:r w:rsidR="00A93402">
          <w:rPr>
            <w:noProof/>
            <w:webHidden/>
          </w:rPr>
          <w:fldChar w:fldCharType="separate"/>
        </w:r>
        <w:r w:rsidR="00A93402">
          <w:rPr>
            <w:noProof/>
            <w:webHidden/>
          </w:rPr>
          <w:t>7</w:t>
        </w:r>
        <w:r w:rsidR="00A93402">
          <w:rPr>
            <w:noProof/>
            <w:webHidden/>
          </w:rPr>
          <w:fldChar w:fldCharType="end"/>
        </w:r>
      </w:hyperlink>
    </w:p>
    <w:p w14:paraId="345ED80F" w14:textId="3C853F21"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5" w:history="1">
        <w:r w:rsidR="00A93402" w:rsidRPr="00B125D5">
          <w:rPr>
            <w:rStyle w:val="Hyperlink"/>
            <w:noProof/>
          </w:rPr>
          <w:t>Figure 8 Q learning Module Class</w:t>
        </w:r>
        <w:r w:rsidR="00A93402">
          <w:rPr>
            <w:noProof/>
            <w:webHidden/>
          </w:rPr>
          <w:tab/>
        </w:r>
        <w:r w:rsidR="00A93402">
          <w:rPr>
            <w:noProof/>
            <w:webHidden/>
          </w:rPr>
          <w:fldChar w:fldCharType="begin"/>
        </w:r>
        <w:r w:rsidR="00A93402">
          <w:rPr>
            <w:noProof/>
            <w:webHidden/>
          </w:rPr>
          <w:instrText xml:space="preserve"> PAGEREF _Toc8706135 \h </w:instrText>
        </w:r>
        <w:r w:rsidR="00A93402">
          <w:rPr>
            <w:noProof/>
            <w:webHidden/>
          </w:rPr>
        </w:r>
        <w:r w:rsidR="00A93402">
          <w:rPr>
            <w:noProof/>
            <w:webHidden/>
          </w:rPr>
          <w:fldChar w:fldCharType="separate"/>
        </w:r>
        <w:r w:rsidR="00A93402">
          <w:rPr>
            <w:noProof/>
            <w:webHidden/>
          </w:rPr>
          <w:t>8</w:t>
        </w:r>
        <w:r w:rsidR="00A93402">
          <w:rPr>
            <w:noProof/>
            <w:webHidden/>
          </w:rPr>
          <w:fldChar w:fldCharType="end"/>
        </w:r>
      </w:hyperlink>
    </w:p>
    <w:p w14:paraId="3593866D" w14:textId="0ABB5B4F"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6" w:history="1">
        <w:r w:rsidR="00A93402" w:rsidRPr="00B125D5">
          <w:rPr>
            <w:rStyle w:val="Hyperlink"/>
            <w:noProof/>
          </w:rPr>
          <w:t>Figure 9 System Architecture/ Q Learning Module</w:t>
        </w:r>
        <w:r w:rsidR="00A93402">
          <w:rPr>
            <w:noProof/>
            <w:webHidden/>
          </w:rPr>
          <w:tab/>
        </w:r>
        <w:r w:rsidR="00A93402">
          <w:rPr>
            <w:noProof/>
            <w:webHidden/>
          </w:rPr>
          <w:fldChar w:fldCharType="begin"/>
        </w:r>
        <w:r w:rsidR="00A93402">
          <w:rPr>
            <w:noProof/>
            <w:webHidden/>
          </w:rPr>
          <w:instrText xml:space="preserve"> PAGEREF _Toc8706136 \h </w:instrText>
        </w:r>
        <w:r w:rsidR="00A93402">
          <w:rPr>
            <w:noProof/>
            <w:webHidden/>
          </w:rPr>
        </w:r>
        <w:r w:rsidR="00A93402">
          <w:rPr>
            <w:noProof/>
            <w:webHidden/>
          </w:rPr>
          <w:fldChar w:fldCharType="separate"/>
        </w:r>
        <w:r w:rsidR="00A93402">
          <w:rPr>
            <w:noProof/>
            <w:webHidden/>
          </w:rPr>
          <w:t>9</w:t>
        </w:r>
        <w:r w:rsidR="00A93402">
          <w:rPr>
            <w:noProof/>
            <w:webHidden/>
          </w:rPr>
          <w:fldChar w:fldCharType="end"/>
        </w:r>
      </w:hyperlink>
    </w:p>
    <w:p w14:paraId="7798C84E" w14:textId="5F375349"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7" w:history="1">
        <w:r w:rsidR="00A93402" w:rsidRPr="00B125D5">
          <w:rPr>
            <w:rStyle w:val="Hyperlink"/>
            <w:noProof/>
          </w:rPr>
          <w:t>Figure 10  Learning Rate vs Number Of Iterations and Learning Rate vs Q-Values for Free space</w:t>
        </w:r>
        <w:r w:rsidR="00A93402">
          <w:rPr>
            <w:noProof/>
            <w:webHidden/>
          </w:rPr>
          <w:tab/>
        </w:r>
        <w:r w:rsidR="00A93402">
          <w:rPr>
            <w:noProof/>
            <w:webHidden/>
          </w:rPr>
          <w:fldChar w:fldCharType="begin"/>
        </w:r>
        <w:r w:rsidR="00A93402">
          <w:rPr>
            <w:noProof/>
            <w:webHidden/>
          </w:rPr>
          <w:instrText xml:space="preserve"> PAGEREF _Toc8706137 \h </w:instrText>
        </w:r>
        <w:r w:rsidR="00A93402">
          <w:rPr>
            <w:noProof/>
            <w:webHidden/>
          </w:rPr>
        </w:r>
        <w:r w:rsidR="00A93402">
          <w:rPr>
            <w:noProof/>
            <w:webHidden/>
          </w:rPr>
          <w:fldChar w:fldCharType="separate"/>
        </w:r>
        <w:r w:rsidR="00A93402">
          <w:rPr>
            <w:noProof/>
            <w:webHidden/>
          </w:rPr>
          <w:t>11</w:t>
        </w:r>
        <w:r w:rsidR="00A93402">
          <w:rPr>
            <w:noProof/>
            <w:webHidden/>
          </w:rPr>
          <w:fldChar w:fldCharType="end"/>
        </w:r>
      </w:hyperlink>
    </w:p>
    <w:p w14:paraId="3B4947D4" w14:textId="7F67F25C"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8" w:history="1">
        <w:r w:rsidR="00A93402" w:rsidRPr="00B125D5">
          <w:rPr>
            <w:rStyle w:val="Hyperlink"/>
            <w:noProof/>
          </w:rPr>
          <w:t>Figure 11 Learning Rate vs Number Of Iterations and Learning Rate vs Q-Values for Obstacle Space</w:t>
        </w:r>
        <w:r w:rsidR="00A93402">
          <w:rPr>
            <w:noProof/>
            <w:webHidden/>
          </w:rPr>
          <w:tab/>
        </w:r>
        <w:r w:rsidR="00A93402">
          <w:rPr>
            <w:noProof/>
            <w:webHidden/>
          </w:rPr>
          <w:fldChar w:fldCharType="begin"/>
        </w:r>
        <w:r w:rsidR="00A93402">
          <w:rPr>
            <w:noProof/>
            <w:webHidden/>
          </w:rPr>
          <w:instrText xml:space="preserve"> PAGEREF _Toc8706138 \h </w:instrText>
        </w:r>
        <w:r w:rsidR="00A93402">
          <w:rPr>
            <w:noProof/>
            <w:webHidden/>
          </w:rPr>
        </w:r>
        <w:r w:rsidR="00A93402">
          <w:rPr>
            <w:noProof/>
            <w:webHidden/>
          </w:rPr>
          <w:fldChar w:fldCharType="separate"/>
        </w:r>
        <w:r w:rsidR="00A93402">
          <w:rPr>
            <w:noProof/>
            <w:webHidden/>
          </w:rPr>
          <w:t>12</w:t>
        </w:r>
        <w:r w:rsidR="00A93402">
          <w:rPr>
            <w:noProof/>
            <w:webHidden/>
          </w:rPr>
          <w:fldChar w:fldCharType="end"/>
        </w:r>
      </w:hyperlink>
    </w:p>
    <w:p w14:paraId="055574A6" w14:textId="7296E3DF" w:rsidR="00A93402" w:rsidRDefault="001F00B1">
      <w:pPr>
        <w:pStyle w:val="TableofFigures"/>
        <w:tabs>
          <w:tab w:val="right" w:leader="dot" w:pos="9217"/>
        </w:tabs>
        <w:rPr>
          <w:rFonts w:asciiTheme="minorHAnsi" w:eastAsiaTheme="minorEastAsia" w:hAnsiTheme="minorHAnsi" w:cstheme="minorBidi"/>
          <w:noProof/>
          <w:sz w:val="22"/>
          <w:szCs w:val="22"/>
          <w:lang w:val="en-IN" w:eastAsia="en-IN"/>
        </w:rPr>
      </w:pPr>
      <w:hyperlink w:anchor="_Toc8706139" w:history="1">
        <w:r w:rsidR="00A93402" w:rsidRPr="00B125D5">
          <w:rPr>
            <w:rStyle w:val="Hyperlink"/>
            <w:noProof/>
          </w:rPr>
          <w:t>Figure 12 Number of Iterations vs Number of Obstacles</w:t>
        </w:r>
        <w:r w:rsidR="00A93402">
          <w:rPr>
            <w:noProof/>
            <w:webHidden/>
          </w:rPr>
          <w:tab/>
        </w:r>
        <w:r w:rsidR="00A93402">
          <w:rPr>
            <w:noProof/>
            <w:webHidden/>
          </w:rPr>
          <w:fldChar w:fldCharType="begin"/>
        </w:r>
        <w:r w:rsidR="00A93402">
          <w:rPr>
            <w:noProof/>
            <w:webHidden/>
          </w:rPr>
          <w:instrText xml:space="preserve"> PAGEREF _Toc8706139 \h </w:instrText>
        </w:r>
        <w:r w:rsidR="00A93402">
          <w:rPr>
            <w:noProof/>
            <w:webHidden/>
          </w:rPr>
        </w:r>
        <w:r w:rsidR="00A93402">
          <w:rPr>
            <w:noProof/>
            <w:webHidden/>
          </w:rPr>
          <w:fldChar w:fldCharType="separate"/>
        </w:r>
        <w:r w:rsidR="00A93402">
          <w:rPr>
            <w:noProof/>
            <w:webHidden/>
          </w:rPr>
          <w:t>12</w:t>
        </w:r>
        <w:r w:rsidR="00A93402">
          <w:rPr>
            <w:noProof/>
            <w:webHidden/>
          </w:rPr>
          <w:fldChar w:fldCharType="end"/>
        </w:r>
      </w:hyperlink>
    </w:p>
    <w:p w14:paraId="4A748668" w14:textId="025DF440" w:rsidR="00381475" w:rsidRPr="006A54B3" w:rsidRDefault="00CF6FA1" w:rsidP="008143A5">
      <w:r>
        <w:fldChar w:fldCharType="end"/>
      </w:r>
    </w:p>
    <w:p w14:paraId="735513BA" w14:textId="77777777" w:rsidR="00381475" w:rsidRPr="006A54B3" w:rsidRDefault="00381475" w:rsidP="008143A5"/>
    <w:p w14:paraId="21E2BF82" w14:textId="77777777" w:rsidR="00381475" w:rsidRPr="006A54B3" w:rsidRDefault="00381475" w:rsidP="008143A5"/>
    <w:p w14:paraId="12D9984D" w14:textId="77777777" w:rsidR="00381475" w:rsidRPr="006A54B3" w:rsidRDefault="00381475" w:rsidP="008143A5"/>
    <w:p w14:paraId="40B46CAF" w14:textId="77777777" w:rsidR="00381475" w:rsidRPr="006A54B3" w:rsidRDefault="00381475" w:rsidP="008143A5"/>
    <w:p w14:paraId="64BA3D94" w14:textId="77777777" w:rsidR="00381475" w:rsidRPr="006A54B3" w:rsidRDefault="00381475" w:rsidP="008143A5"/>
    <w:p w14:paraId="57D945F5" w14:textId="77777777" w:rsidR="00381475" w:rsidRPr="006A54B3" w:rsidRDefault="00381475" w:rsidP="008143A5"/>
    <w:p w14:paraId="455DB71F" w14:textId="77777777" w:rsidR="00381475" w:rsidRPr="006A54B3" w:rsidRDefault="00381475" w:rsidP="008143A5"/>
    <w:p w14:paraId="3747086A" w14:textId="77777777" w:rsidR="00381475" w:rsidRPr="006A54B3" w:rsidRDefault="00381475" w:rsidP="008143A5"/>
    <w:p w14:paraId="3B1A906B" w14:textId="77777777" w:rsidR="00381475" w:rsidRPr="006A54B3" w:rsidRDefault="00381475" w:rsidP="008143A5"/>
    <w:p w14:paraId="05231E69" w14:textId="77777777" w:rsidR="00381475" w:rsidRPr="006A54B3" w:rsidRDefault="00381475" w:rsidP="008143A5"/>
    <w:p w14:paraId="2F5244D6" w14:textId="77777777" w:rsidR="00381475" w:rsidRPr="006A54B3" w:rsidRDefault="00381475" w:rsidP="008143A5"/>
    <w:p w14:paraId="0227A368" w14:textId="77777777" w:rsidR="00381475" w:rsidRPr="006A54B3" w:rsidRDefault="00381475" w:rsidP="008143A5"/>
    <w:p w14:paraId="45B48235" w14:textId="77777777" w:rsidR="00381475" w:rsidRPr="006A54B3" w:rsidRDefault="00381475" w:rsidP="008143A5"/>
    <w:p w14:paraId="38F3F24A" w14:textId="77777777" w:rsidR="00381475" w:rsidRPr="006A54B3" w:rsidRDefault="00381475" w:rsidP="008143A5"/>
    <w:p w14:paraId="01A2D2DC" w14:textId="77777777" w:rsidR="00381475" w:rsidRPr="006A54B3" w:rsidRDefault="00381475" w:rsidP="008143A5"/>
    <w:p w14:paraId="5E7FEA75" w14:textId="77777777" w:rsidR="00381475" w:rsidRPr="006A54B3" w:rsidRDefault="00381475" w:rsidP="008143A5"/>
    <w:p w14:paraId="6C526E9B" w14:textId="77777777" w:rsidR="00381475" w:rsidRPr="006A54B3" w:rsidRDefault="00381475" w:rsidP="008143A5"/>
    <w:p w14:paraId="316A2F63" w14:textId="77777777" w:rsidR="00911B23" w:rsidRPr="006A54B3" w:rsidRDefault="00911B23" w:rsidP="008143A5"/>
    <w:p w14:paraId="51A8C533" w14:textId="77777777" w:rsidR="00911B23" w:rsidRPr="006A54B3" w:rsidRDefault="00911B23" w:rsidP="008143A5"/>
    <w:p w14:paraId="52A2265E" w14:textId="77777777" w:rsidR="00911B23" w:rsidRPr="006A54B3" w:rsidRDefault="00911B23" w:rsidP="008143A5"/>
    <w:p w14:paraId="31A6D31E" w14:textId="77777777" w:rsidR="00911B23" w:rsidRPr="006A54B3" w:rsidRDefault="00911B23" w:rsidP="008143A5"/>
    <w:p w14:paraId="67FE001C" w14:textId="77777777" w:rsidR="00911B23" w:rsidRPr="006A54B3" w:rsidRDefault="00911B23" w:rsidP="008143A5"/>
    <w:p w14:paraId="165726B0" w14:textId="77777777" w:rsidR="00911B23" w:rsidRPr="006A54B3" w:rsidRDefault="00911B23" w:rsidP="008143A5"/>
    <w:p w14:paraId="2873F2B9" w14:textId="77777777" w:rsidR="00911B23" w:rsidRPr="006A54B3" w:rsidRDefault="00911B23" w:rsidP="008143A5"/>
    <w:p w14:paraId="4CAA9896" w14:textId="77777777" w:rsidR="00911B23" w:rsidRPr="006A54B3" w:rsidRDefault="00911B23" w:rsidP="008143A5"/>
    <w:p w14:paraId="2B2FAEB3" w14:textId="77777777" w:rsidR="00381475" w:rsidRPr="006A54B3" w:rsidRDefault="00381475" w:rsidP="008143A5"/>
    <w:bookmarkEnd w:id="11"/>
    <w:bookmarkEnd w:id="12"/>
    <w:p w14:paraId="654C1522" w14:textId="77777777" w:rsidR="007D40CC" w:rsidRPr="006A54B3" w:rsidRDefault="007D40CC" w:rsidP="007D40CC"/>
    <w:p w14:paraId="32D393B8" w14:textId="77777777" w:rsidR="007D40CC" w:rsidRPr="006A54B3" w:rsidRDefault="007D40CC" w:rsidP="007D40CC"/>
    <w:p w14:paraId="79D6BB07" w14:textId="77777777" w:rsidR="007D40CC" w:rsidRPr="006A54B3" w:rsidRDefault="007D40CC" w:rsidP="007D40CC"/>
    <w:p w14:paraId="3DD1FCCB" w14:textId="77777777" w:rsidR="007D40CC" w:rsidRPr="006A54B3" w:rsidRDefault="007D40CC" w:rsidP="007D40CC">
      <w:pPr>
        <w:rPr>
          <w:u w:val="single"/>
        </w:rPr>
      </w:pPr>
      <w:r w:rsidRPr="006A54B3">
        <w:rPr>
          <w:u w:val="single"/>
        </w:rPr>
        <w:t xml:space="preserve">            </w:t>
      </w:r>
      <w:bookmarkStart w:id="13" w:name="_Toc185910107"/>
    </w:p>
    <w:p w14:paraId="3BDBDE53" w14:textId="77777777" w:rsidR="007D40CC" w:rsidRPr="006A54B3" w:rsidRDefault="007D40CC" w:rsidP="007D40CC">
      <w:pPr>
        <w:rPr>
          <w:u w:val="single"/>
        </w:rPr>
        <w:sectPr w:rsidR="007D40CC" w:rsidRPr="006A54B3" w:rsidSect="00435573">
          <w:pgSz w:w="11909" w:h="16834" w:code="9"/>
          <w:pgMar w:top="1152" w:right="1152" w:bottom="1152" w:left="1530" w:header="720" w:footer="432" w:gutter="0"/>
          <w:pgNumType w:fmt="lowerRoman"/>
          <w:cols w:space="720"/>
          <w:titlePg/>
          <w:docGrid w:linePitch="360"/>
        </w:sectPr>
      </w:pPr>
    </w:p>
    <w:bookmarkEnd w:id="13"/>
    <w:p w14:paraId="48964A5B" w14:textId="77777777" w:rsidR="006C62E8" w:rsidRPr="006A54B3" w:rsidRDefault="00614C7A" w:rsidP="00B82379">
      <w:pPr>
        <w:rPr>
          <w:color w:val="000000" w:themeColor="text1"/>
        </w:rPr>
      </w:pPr>
      <w:r w:rsidRPr="006A54B3">
        <w:rPr>
          <w:color w:val="000000" w:themeColor="text1"/>
        </w:rPr>
        <w:lastRenderedPageBreak/>
        <w:t xml:space="preserve">       </w:t>
      </w:r>
    </w:p>
    <w:p w14:paraId="39E968DC" w14:textId="77777777" w:rsidR="00A169D0" w:rsidRPr="00F726BC" w:rsidRDefault="00A169D0" w:rsidP="003237B0">
      <w:pPr>
        <w:pStyle w:val="Heading1"/>
      </w:pPr>
      <w:bookmarkStart w:id="14" w:name="_Toc185910108"/>
      <w:bookmarkStart w:id="15" w:name="_Toc8718342"/>
      <w:r w:rsidRPr="009F71A9">
        <w:t>CHAPTER</w:t>
      </w:r>
      <w:r w:rsidRPr="00F726BC">
        <w:t xml:space="preserve"> 1</w:t>
      </w:r>
      <w:bookmarkEnd w:id="14"/>
      <w:bookmarkEnd w:id="15"/>
    </w:p>
    <w:p w14:paraId="59CA82D9" w14:textId="1F128C32" w:rsidR="007D40CC" w:rsidRPr="006A54B3" w:rsidRDefault="00911B23" w:rsidP="003237B0">
      <w:pPr>
        <w:pStyle w:val="Heading1"/>
      </w:pPr>
      <w:bookmarkStart w:id="16" w:name="_Toc8718343"/>
      <w:r w:rsidRPr="006A54B3">
        <w:t>Introduction to Mobile Robots</w:t>
      </w:r>
      <w:r w:rsidR="00917833">
        <w:t xml:space="preserve"> and Q Learning</w:t>
      </w:r>
      <w:bookmarkEnd w:id="16"/>
    </w:p>
    <w:p w14:paraId="490A92C0" w14:textId="77777777" w:rsidR="00E47B87" w:rsidRPr="006A54B3" w:rsidRDefault="008037A9" w:rsidP="009E367D">
      <w:r w:rsidRPr="006A54B3">
        <w:rPr>
          <w:noProof/>
        </w:rPr>
        <mc:AlternateContent>
          <mc:Choice Requires="wps">
            <w:drawing>
              <wp:anchor distT="0" distB="0" distL="114300" distR="114300" simplePos="0" relativeHeight="251647488" behindDoc="0" locked="0" layoutInCell="1" allowOverlap="1" wp14:anchorId="47669672" wp14:editId="45A67545">
                <wp:simplePos x="0" y="0"/>
                <wp:positionH relativeFrom="column">
                  <wp:posOffset>-6350</wp:posOffset>
                </wp:positionH>
                <wp:positionV relativeFrom="paragraph">
                  <wp:posOffset>118110</wp:posOffset>
                </wp:positionV>
                <wp:extent cx="6196330" cy="6985"/>
                <wp:effectExtent l="5715" t="11430" r="8255" b="10160"/>
                <wp:wrapNone/>
                <wp:docPr id="91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633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23202" id="AutoShape 9" o:spid="_x0000_s1026" type="#_x0000_t32" style="position:absolute;margin-left:-.5pt;margin-top:9.3pt;width:487.9pt;height:.55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"/>
            </w:pict>
          </mc:Fallback>
        </mc:AlternateContent>
      </w:r>
      <w:r w:rsidR="007D40CC" w:rsidRPr="006A54B3">
        <w:tab/>
      </w:r>
      <w:r w:rsidR="007D40CC" w:rsidRPr="006A54B3">
        <w:tab/>
      </w:r>
      <w:bookmarkStart w:id="17" w:name="_Toc185910110"/>
    </w:p>
    <w:p w14:paraId="35ACBA60" w14:textId="77777777" w:rsidR="001548EA" w:rsidRPr="006A54B3" w:rsidRDefault="001548EA" w:rsidP="001548EA">
      <w:pPr>
        <w:jc w:val="right"/>
        <w:rPr>
          <w:b/>
          <w:color w:val="000000" w:themeColor="text1"/>
        </w:rPr>
      </w:pPr>
    </w:p>
    <w:p w14:paraId="7E9EB969" w14:textId="18BB4345" w:rsidR="003E40C6" w:rsidRDefault="009F71A9" w:rsidP="003E40C6">
      <w:pPr>
        <w:pStyle w:val="Heading2"/>
      </w:pPr>
      <w:bookmarkStart w:id="18" w:name="_Toc8718344"/>
      <w:r w:rsidRPr="006A54B3">
        <w:rPr>
          <w:rFonts w:cs="Times New Roman"/>
        </w:rPr>
        <w:t>1.1 Introduction</w:t>
      </w:r>
      <w:bookmarkStart w:id="19" w:name="_Toc339720679"/>
      <w:bookmarkStart w:id="20" w:name="_Toc351186990"/>
      <w:bookmarkEnd w:id="18"/>
    </w:p>
    <w:p w14:paraId="5A4D4224" w14:textId="60EF4E6B" w:rsidR="003E40C6" w:rsidRDefault="003E40C6" w:rsidP="00774CC4">
      <w:pPr>
        <w:jc w:val="both"/>
      </w:pPr>
    </w:p>
    <w:p w14:paraId="39FAA00A" w14:textId="77777777" w:rsidR="003E40C6" w:rsidRPr="003E40C6" w:rsidRDefault="003E40C6" w:rsidP="00A07423">
      <w:pPr>
        <w:spacing w:line="360" w:lineRule="auto"/>
        <w:jc w:val="both"/>
        <w:rPr>
          <w:lang w:val="en-IN"/>
        </w:rPr>
      </w:pPr>
      <w:r w:rsidRPr="003E40C6">
        <w:rPr>
          <w:lang w:val="en-IN"/>
        </w:rPr>
        <w:t>Mobile robots need to be capable of moving in any given environment and can leverage navigation</w:t>
      </w:r>
    </w:p>
    <w:p w14:paraId="24104097" w14:textId="32CD671F" w:rsidR="003E40C6" w:rsidRPr="003E40C6" w:rsidRDefault="003E40C6" w:rsidP="00A07423">
      <w:pPr>
        <w:spacing w:line="360" w:lineRule="auto"/>
        <w:jc w:val="both"/>
        <w:rPr>
          <w:lang w:val="en-IN"/>
        </w:rPr>
      </w:pPr>
      <w:r w:rsidRPr="003E40C6">
        <w:rPr>
          <w:lang w:val="en-IN"/>
        </w:rPr>
        <w:t>guidance from pre-defined route in a controlled space.  By contrast, mobile robots can be attributed as</w:t>
      </w:r>
      <w:r>
        <w:rPr>
          <w:lang w:val="en-IN"/>
        </w:rPr>
        <w:t xml:space="preserve"> </w:t>
      </w:r>
      <w:r w:rsidRPr="003E40C6">
        <w:rPr>
          <w:lang w:val="en-IN"/>
        </w:rPr>
        <w:t>autonomous which means they can navigate an uncontrolled space without relying on physical guidance</w:t>
      </w:r>
      <w:r>
        <w:rPr>
          <w:lang w:val="en-IN"/>
        </w:rPr>
        <w:t xml:space="preserve"> </w:t>
      </w:r>
      <w:r w:rsidRPr="003E40C6">
        <w:rPr>
          <w:lang w:val="en-IN"/>
        </w:rPr>
        <w:t>devices.  Owing to this, mobile robots have become widely used across commercial, industrial, hospitals,</w:t>
      </w:r>
      <w:r>
        <w:rPr>
          <w:lang w:val="en-IN"/>
        </w:rPr>
        <w:t xml:space="preserve"> </w:t>
      </w:r>
      <w:r w:rsidRPr="003E40C6">
        <w:rPr>
          <w:lang w:val="en-IN"/>
        </w:rPr>
        <w:t>warehouses, military, security and even household settings.  Mobile robots are usually defined by the</w:t>
      </w:r>
      <w:r>
        <w:rPr>
          <w:lang w:val="en-IN"/>
        </w:rPr>
        <w:t xml:space="preserve"> </w:t>
      </w:r>
      <w:r w:rsidRPr="003E40C6">
        <w:rPr>
          <w:lang w:val="en-IN"/>
        </w:rPr>
        <w:t>environment space where they travel and the guidance devices used.</w:t>
      </w:r>
    </w:p>
    <w:p w14:paraId="691B476D" w14:textId="68C2BD76" w:rsidR="003E40C6" w:rsidRPr="003E40C6" w:rsidRDefault="003E40C6" w:rsidP="00A07423">
      <w:pPr>
        <w:spacing w:line="360" w:lineRule="auto"/>
        <w:jc w:val="both"/>
        <w:rPr>
          <w:lang w:val="en-IN"/>
        </w:rPr>
      </w:pPr>
      <w:r w:rsidRPr="003E40C6">
        <w:rPr>
          <w:lang w:val="en-IN"/>
        </w:rPr>
        <w:t>An autonomously guided mobile robot at the very least is expected to know where it is and various goal</w:t>
      </w:r>
      <w:r>
        <w:rPr>
          <w:lang w:val="en-IN"/>
        </w:rPr>
        <w:t xml:space="preserve"> </w:t>
      </w:r>
      <w:r w:rsidRPr="003E40C6">
        <w:rPr>
          <w:lang w:val="en-IN"/>
        </w:rPr>
        <w:t>points it has to reach.  In the former, localization used several means such as sensors to determine its</w:t>
      </w:r>
      <w:r>
        <w:rPr>
          <w:lang w:val="en-IN"/>
        </w:rPr>
        <w:t xml:space="preserve"> </w:t>
      </w:r>
      <w:r w:rsidRPr="003E40C6">
        <w:rPr>
          <w:lang w:val="en-IN"/>
        </w:rPr>
        <w:t>current location.  For the latter, positioning systems come into play to determine orientation in addition</w:t>
      </w:r>
      <w:r>
        <w:rPr>
          <w:lang w:val="en-IN"/>
        </w:rPr>
        <w:t xml:space="preserve"> </w:t>
      </w:r>
      <w:r w:rsidRPr="003E40C6">
        <w:rPr>
          <w:lang w:val="en-IN"/>
        </w:rPr>
        <w:t>to location from which it can plan its next goal points to proceed.  Commonly relative position,</w:t>
      </w:r>
      <w:r>
        <w:rPr>
          <w:lang w:val="en-IN"/>
        </w:rPr>
        <w:t xml:space="preserve"> </w:t>
      </w:r>
      <w:r w:rsidRPr="003E40C6">
        <w:rPr>
          <w:lang w:val="en-IN"/>
        </w:rPr>
        <w:t>Monte-Carlo or Markov localization are used for the positioning.  The important aspect of navigation lies</w:t>
      </w:r>
      <w:r>
        <w:rPr>
          <w:lang w:val="en-IN"/>
        </w:rPr>
        <w:t xml:space="preserve"> </w:t>
      </w:r>
      <w:r w:rsidRPr="003E40C6">
        <w:rPr>
          <w:lang w:val="en-IN"/>
        </w:rPr>
        <w:t>on the capability of selecting a path and moving from current location to target destination.  The</w:t>
      </w:r>
      <w:r>
        <w:rPr>
          <w:lang w:val="en-IN"/>
        </w:rPr>
        <w:t xml:space="preserve"> </w:t>
      </w:r>
      <w:r w:rsidRPr="003E40C6">
        <w:rPr>
          <w:lang w:val="en-IN"/>
        </w:rPr>
        <w:t>challenge in these targets is that they are neither visible or known prior by any cues and controlling</w:t>
      </w:r>
      <w:r>
        <w:rPr>
          <w:lang w:val="en-IN"/>
        </w:rPr>
        <w:t xml:space="preserve"> </w:t>
      </w:r>
      <w:r w:rsidRPr="003E40C6">
        <w:rPr>
          <w:lang w:val="en-IN"/>
        </w:rPr>
        <w:t>mobile robots in such scenarios are vital in unknown environments with high risks.  Mobile robots are</w:t>
      </w:r>
      <w:r>
        <w:rPr>
          <w:lang w:val="en-IN"/>
        </w:rPr>
        <w:t xml:space="preserve"> </w:t>
      </w:r>
      <w:r w:rsidRPr="003E40C6">
        <w:rPr>
          <w:lang w:val="en-IN"/>
        </w:rPr>
        <w:t>utilized in applications of these kind to reduce risks to humans and improve efficiency.</w:t>
      </w:r>
    </w:p>
    <w:p w14:paraId="56900D05" w14:textId="77777777" w:rsidR="003E40C6" w:rsidRPr="003E40C6" w:rsidRDefault="003E40C6" w:rsidP="00A07423">
      <w:pPr>
        <w:spacing w:line="360" w:lineRule="auto"/>
        <w:jc w:val="both"/>
        <w:rPr>
          <w:lang w:val="en-IN"/>
        </w:rPr>
      </w:pPr>
      <w:r w:rsidRPr="003E40C6">
        <w:rPr>
          <w:lang w:val="en-IN"/>
        </w:rPr>
        <w:t>Given the advantages of the mobile robots offer, the challenges of venturing in uncertain and</w:t>
      </w:r>
    </w:p>
    <w:p w14:paraId="63DE5CDE" w14:textId="616151A4" w:rsidR="003E40C6" w:rsidRPr="003E40C6" w:rsidRDefault="003E40C6" w:rsidP="00A07423">
      <w:pPr>
        <w:spacing w:line="360" w:lineRule="auto"/>
        <w:jc w:val="both"/>
        <w:rPr>
          <w:lang w:val="en-IN"/>
        </w:rPr>
      </w:pPr>
      <w:r w:rsidRPr="003E40C6">
        <w:rPr>
          <w:lang w:val="en-IN"/>
        </w:rPr>
        <w:t>unstructured environments have been addressed in variety of research and competitions most of which</w:t>
      </w:r>
      <w:r>
        <w:rPr>
          <w:lang w:val="en-IN"/>
        </w:rPr>
        <w:t xml:space="preserve"> </w:t>
      </w:r>
      <w:r w:rsidRPr="003E40C6">
        <w:rPr>
          <w:lang w:val="en-IN"/>
        </w:rPr>
        <w:t>involve optimal planning strategies with considerable uncertainty.  Many machine learning strategies have</w:t>
      </w:r>
      <w:r>
        <w:rPr>
          <w:lang w:val="en-IN"/>
        </w:rPr>
        <w:t xml:space="preserve"> </w:t>
      </w:r>
      <w:r w:rsidRPr="003E40C6">
        <w:rPr>
          <w:lang w:val="en-IN"/>
        </w:rPr>
        <w:t>been developed with ability to learn complex problems by its experience of performing a task.  In case of</w:t>
      </w:r>
      <w:r>
        <w:rPr>
          <w:lang w:val="en-IN"/>
        </w:rPr>
        <w:t xml:space="preserve"> </w:t>
      </w:r>
      <w:r w:rsidRPr="003E40C6">
        <w:rPr>
          <w:lang w:val="en-IN"/>
        </w:rPr>
        <w:t>a supervised learning setup, we would essentially need huge amount of data which can be difficult to</w:t>
      </w:r>
      <w:r>
        <w:rPr>
          <w:lang w:val="en-IN"/>
        </w:rPr>
        <w:t xml:space="preserve"> </w:t>
      </w:r>
      <w:r w:rsidRPr="003E40C6">
        <w:rPr>
          <w:lang w:val="en-IN"/>
        </w:rPr>
        <w:t>obtain and define.  Among these practices, Reinforcement learning learns by several trial and error on an</w:t>
      </w:r>
      <w:r>
        <w:rPr>
          <w:lang w:val="en-IN"/>
        </w:rPr>
        <w:t xml:space="preserve"> </w:t>
      </w:r>
      <w:r w:rsidRPr="003E40C6">
        <w:rPr>
          <w:lang w:val="en-IN"/>
        </w:rPr>
        <w:t>uncertain environment with states to actions mapping.  Reinforcement learning approach emphasizes the</w:t>
      </w:r>
      <w:r>
        <w:rPr>
          <w:lang w:val="en-IN"/>
        </w:rPr>
        <w:t xml:space="preserve"> </w:t>
      </w:r>
      <w:r w:rsidRPr="003E40C6">
        <w:rPr>
          <w:lang w:val="en-IN"/>
        </w:rPr>
        <w:t>problem of learning to perform action and maximizing it in an unknown environment.  The goal here is</w:t>
      </w:r>
      <w:r>
        <w:rPr>
          <w:lang w:val="en-IN"/>
        </w:rPr>
        <w:t xml:space="preserve"> </w:t>
      </w:r>
      <w:r w:rsidRPr="003E40C6">
        <w:rPr>
          <w:lang w:val="en-IN"/>
        </w:rPr>
        <w:t>to tune the environment so that its mapping of input and output minimizes the reinforcement.</w:t>
      </w:r>
    </w:p>
    <w:p w14:paraId="57A05BED" w14:textId="77777777" w:rsidR="003E40C6" w:rsidRPr="006A54B3" w:rsidRDefault="003E40C6" w:rsidP="00A07423">
      <w:pPr>
        <w:spacing w:line="360" w:lineRule="auto"/>
        <w:jc w:val="both"/>
      </w:pPr>
    </w:p>
    <w:p w14:paraId="0545B0F9" w14:textId="77777777" w:rsidR="00B62509" w:rsidRPr="006A54B3" w:rsidRDefault="00B62509" w:rsidP="00774CC4">
      <w:pPr>
        <w:jc w:val="both"/>
      </w:pPr>
    </w:p>
    <w:p w14:paraId="553D27BC" w14:textId="56DA7B1B" w:rsidR="003401D3" w:rsidRDefault="00A93402" w:rsidP="003401D3">
      <w:pPr>
        <w:pStyle w:val="Heading2"/>
        <w:rPr>
          <w:rFonts w:cs="Times New Roman"/>
        </w:rPr>
      </w:pPr>
      <w:bookmarkStart w:id="21" w:name="_Toc8718345"/>
      <w:bookmarkEnd w:id="19"/>
      <w:bookmarkEnd w:id="20"/>
      <w:r>
        <w:rPr>
          <w:rFonts w:cs="Times New Roman"/>
        </w:rPr>
        <w:lastRenderedPageBreak/>
        <w:t>1</w:t>
      </w:r>
      <w:r w:rsidR="003401D3" w:rsidRPr="006A54B3">
        <w:rPr>
          <w:rFonts w:cs="Times New Roman"/>
        </w:rPr>
        <w:t>.</w:t>
      </w:r>
      <w:r w:rsidR="003401D3">
        <w:rPr>
          <w:rFonts w:cs="Times New Roman"/>
        </w:rPr>
        <w:t>2</w:t>
      </w:r>
      <w:r w:rsidR="003401D3" w:rsidRPr="006A54B3">
        <w:rPr>
          <w:rFonts w:cs="Times New Roman"/>
        </w:rPr>
        <w:t xml:space="preserve"> </w:t>
      </w:r>
      <w:r w:rsidR="003401D3">
        <w:rPr>
          <w:rFonts w:cs="Times New Roman"/>
        </w:rPr>
        <w:t>Background</w:t>
      </w:r>
      <w:bookmarkEnd w:id="21"/>
    </w:p>
    <w:p w14:paraId="0D7F1CA2" w14:textId="607A1864" w:rsidR="003401D3" w:rsidRDefault="003401D3" w:rsidP="003401D3"/>
    <w:p w14:paraId="618A7B66" w14:textId="77777777" w:rsidR="003401D3" w:rsidRPr="003401D3" w:rsidRDefault="003401D3" w:rsidP="00124C05">
      <w:pPr>
        <w:spacing w:line="360" w:lineRule="auto"/>
        <w:jc w:val="both"/>
        <w:rPr>
          <w:lang w:val="en-IN"/>
        </w:rPr>
      </w:pPr>
      <w:r w:rsidRPr="003401D3">
        <w:rPr>
          <w:lang w:val="en-IN"/>
        </w:rPr>
        <w:t>The purpose of using reinforcement learning is to observe if we can predict the values of each states</w:t>
      </w:r>
    </w:p>
    <w:p w14:paraId="0E90469A" w14:textId="4A144ECD" w:rsidR="003401D3" w:rsidRPr="003401D3" w:rsidRDefault="003401D3" w:rsidP="00124C05">
      <w:pPr>
        <w:spacing w:line="360" w:lineRule="auto"/>
        <w:jc w:val="both"/>
        <w:rPr>
          <w:rFonts w:ascii="Arial" w:hAnsi="Arial" w:cs="Arial"/>
          <w:sz w:val="16"/>
          <w:szCs w:val="16"/>
          <w:lang w:val="en-IN" w:eastAsia="en-IN"/>
        </w:rPr>
      </w:pPr>
      <w:r w:rsidRPr="003401D3">
        <w:rPr>
          <w:lang w:val="en-IN"/>
        </w:rPr>
        <w:t>accurately through a model-free approach.  To learn from trial and error, Temporal Difference, an agent</w:t>
      </w:r>
      <w:r>
        <w:rPr>
          <w:lang w:val="en-IN"/>
        </w:rPr>
        <w:t xml:space="preserve"> </w:t>
      </w:r>
      <w:r w:rsidRPr="003401D3">
        <w:rPr>
          <w:lang w:val="en-IN"/>
        </w:rPr>
        <w:t>learning through episodes with no prior knowledge of the environment is used to explore the state space</w:t>
      </w:r>
      <w:r>
        <w:rPr>
          <w:lang w:val="en-IN"/>
        </w:rPr>
        <w:t xml:space="preserve"> </w:t>
      </w:r>
      <w:r w:rsidRPr="003401D3">
        <w:rPr>
          <w:lang w:val="en-IN"/>
        </w:rPr>
        <w:t>and estimating with model-free approach</w:t>
      </w:r>
      <w:r w:rsidR="0082751C">
        <w:rPr>
          <w:lang w:val="en-IN"/>
        </w:rPr>
        <w:t>.</w:t>
      </w:r>
    </w:p>
    <w:p w14:paraId="4CC34179" w14:textId="11AEDA17" w:rsidR="003401D3" w:rsidRPr="003401D3" w:rsidRDefault="003401D3" w:rsidP="00124C05">
      <w:pPr>
        <w:spacing w:line="360" w:lineRule="auto"/>
        <w:jc w:val="both"/>
        <w:rPr>
          <w:lang w:val="en-IN"/>
        </w:rPr>
      </w:pPr>
      <w:r w:rsidRPr="003401D3">
        <w:rPr>
          <w:lang w:val="en-IN"/>
        </w:rPr>
        <w:t xml:space="preserve">Q-learning is a </w:t>
      </w:r>
      <w:r w:rsidR="00124C05" w:rsidRPr="003401D3">
        <w:rPr>
          <w:lang w:val="en-IN"/>
        </w:rPr>
        <w:t>value-based</w:t>
      </w:r>
      <w:r w:rsidRPr="003401D3">
        <w:rPr>
          <w:lang w:val="en-IN"/>
        </w:rPr>
        <w:t xml:space="preserve"> reinforcement learning algorithm.  Q-learning learns the function Q which</w:t>
      </w:r>
      <w:r>
        <w:rPr>
          <w:lang w:val="en-IN"/>
        </w:rPr>
        <w:t xml:space="preserve"> </w:t>
      </w:r>
      <w:r w:rsidRPr="003401D3">
        <w:rPr>
          <w:lang w:val="en-IN"/>
        </w:rPr>
        <w:t>tells how good to take an action at a particular state.  In Q-learning we will store Q-values for all</w:t>
      </w:r>
      <w:r>
        <w:rPr>
          <w:lang w:val="en-IN"/>
        </w:rPr>
        <w:t xml:space="preserve"> </w:t>
      </w:r>
      <w:r w:rsidRPr="003401D3">
        <w:rPr>
          <w:lang w:val="en-IN"/>
        </w:rPr>
        <w:t>possible combinations of states and actions in Q-Table which is just a simple look up table to calculate</w:t>
      </w:r>
      <w:r>
        <w:rPr>
          <w:lang w:val="en-IN"/>
        </w:rPr>
        <w:t xml:space="preserve"> </w:t>
      </w:r>
      <w:r w:rsidRPr="003401D3">
        <w:rPr>
          <w:lang w:val="en-IN"/>
        </w:rPr>
        <w:t>the maximum expended future rewards for action at each state.  Q-Table will guide us to the best action</w:t>
      </w:r>
      <w:r>
        <w:rPr>
          <w:lang w:val="en-IN"/>
        </w:rPr>
        <w:t xml:space="preserve"> </w:t>
      </w:r>
      <w:r w:rsidRPr="003401D3">
        <w:rPr>
          <w:lang w:val="en-IN"/>
        </w:rPr>
        <w:t>at each state where each Q-table score will be the maximum expected future reward for the robot when</w:t>
      </w:r>
      <w:r>
        <w:rPr>
          <w:lang w:val="en-IN"/>
        </w:rPr>
        <w:t xml:space="preserve"> </w:t>
      </w:r>
      <w:r w:rsidRPr="003401D3">
        <w:rPr>
          <w:lang w:val="en-IN"/>
        </w:rPr>
        <w:t>it takes that action at that particular state.  This is iterated to improve the Q-Table at each iteration.</w:t>
      </w:r>
    </w:p>
    <w:p w14:paraId="79B394AC" w14:textId="5970BA93" w:rsidR="003401D3" w:rsidRPr="003401D3" w:rsidRDefault="003401D3" w:rsidP="00124C05">
      <w:pPr>
        <w:spacing w:line="360" w:lineRule="auto"/>
        <w:jc w:val="both"/>
        <w:rPr>
          <w:lang w:val="en-IN"/>
        </w:rPr>
      </w:pPr>
      <w:r w:rsidRPr="003401D3">
        <w:rPr>
          <w:lang w:val="en-IN"/>
        </w:rPr>
        <w:t xml:space="preserve">The Q-function uses the Bellman equation and takes state </w:t>
      </w:r>
      <w:r w:rsidR="00124C05">
        <w:rPr>
          <w:lang w:val="en-IN"/>
        </w:rPr>
        <w:t>“s”</w:t>
      </w:r>
      <w:r w:rsidRPr="003401D3">
        <w:rPr>
          <w:lang w:val="en-IN"/>
        </w:rPr>
        <w:t xml:space="preserve"> and </w:t>
      </w:r>
      <w:r w:rsidR="00124C05" w:rsidRPr="003401D3">
        <w:rPr>
          <w:lang w:val="en-IN"/>
        </w:rPr>
        <w:t>action</w:t>
      </w:r>
      <w:r w:rsidR="00124C05">
        <w:rPr>
          <w:lang w:val="en-IN"/>
        </w:rPr>
        <w:t xml:space="preserve"> “a”</w:t>
      </w:r>
      <w:r w:rsidRPr="003401D3">
        <w:rPr>
          <w:lang w:val="en-IN"/>
        </w:rPr>
        <w:t xml:space="preserve"> as inputs</w:t>
      </w:r>
    </w:p>
    <w:p w14:paraId="47068E3E" w14:textId="77777777" w:rsidR="003401D3" w:rsidRPr="003401D3" w:rsidRDefault="003401D3" w:rsidP="003401D3"/>
    <w:p w14:paraId="0F4E288A" w14:textId="77777777" w:rsidR="005E00FA" w:rsidRDefault="00B2194D" w:rsidP="005E00FA">
      <w:pPr>
        <w:keepNext/>
        <w:spacing w:line="360" w:lineRule="auto"/>
        <w:jc w:val="center"/>
      </w:pPr>
      <w:r>
        <w:rPr>
          <w:noProof/>
        </w:rPr>
        <w:drawing>
          <wp:inline distT="0" distB="0" distL="0" distR="0" wp14:anchorId="6DF20904" wp14:editId="7ED4F644">
            <wp:extent cx="5257800" cy="169545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qfunctionbreakup.png"/>
                    <pic:cNvPicPr/>
                  </pic:nvPicPr>
                  <pic:blipFill rotWithShape="1">
                    <a:blip r:embed="rId11">
                      <a:extLst>
                        <a:ext uri="{28A0092B-C50C-407E-A947-70E740481C1C}">
                          <a14:useLocalDpi xmlns:a14="http://schemas.microsoft.com/office/drawing/2010/main" val="0"/>
                        </a:ext>
                      </a:extLst>
                    </a:blip>
                    <a:srcRect b="23276"/>
                    <a:stretch/>
                  </pic:blipFill>
                  <pic:spPr bwMode="auto">
                    <a:xfrm>
                      <a:off x="0" y="0"/>
                      <a:ext cx="5257800" cy="1695450"/>
                    </a:xfrm>
                    <a:prstGeom prst="rect">
                      <a:avLst/>
                    </a:prstGeom>
                    <a:ln>
                      <a:noFill/>
                    </a:ln>
                    <a:extLst>
                      <a:ext uri="{53640926-AAD7-44D8-BBD7-CCE9431645EC}">
                        <a14:shadowObscured xmlns:a14="http://schemas.microsoft.com/office/drawing/2010/main"/>
                      </a:ext>
                    </a:extLst>
                  </pic:spPr>
                </pic:pic>
              </a:graphicData>
            </a:graphic>
          </wp:inline>
        </w:drawing>
      </w:r>
    </w:p>
    <w:p w14:paraId="55156A97" w14:textId="075CD7A2" w:rsidR="00A558D4" w:rsidRPr="005E00FA" w:rsidRDefault="005E00FA" w:rsidP="005E00FA">
      <w:pPr>
        <w:pStyle w:val="Caption"/>
        <w:jc w:val="center"/>
        <w:rPr>
          <w:color w:val="auto"/>
          <w:sz w:val="22"/>
        </w:rPr>
      </w:pPr>
      <w:bookmarkStart w:id="22" w:name="_Toc8706128"/>
      <w:r w:rsidRPr="005E00FA">
        <w:rPr>
          <w:color w:val="auto"/>
          <w:sz w:val="22"/>
        </w:rPr>
        <w:t xml:space="preserve">Figure </w:t>
      </w:r>
      <w:r w:rsidRPr="005E00FA">
        <w:rPr>
          <w:color w:val="auto"/>
          <w:sz w:val="22"/>
        </w:rPr>
        <w:fldChar w:fldCharType="begin"/>
      </w:r>
      <w:r w:rsidRPr="005E00FA">
        <w:rPr>
          <w:color w:val="auto"/>
          <w:sz w:val="22"/>
        </w:rPr>
        <w:instrText xml:space="preserve"> SEQ Figure \* ARABIC </w:instrText>
      </w:r>
      <w:r w:rsidRPr="005E00FA">
        <w:rPr>
          <w:color w:val="auto"/>
          <w:sz w:val="22"/>
        </w:rPr>
        <w:fldChar w:fldCharType="separate"/>
      </w:r>
      <w:r w:rsidR="00946F5B">
        <w:rPr>
          <w:noProof/>
          <w:color w:val="auto"/>
          <w:sz w:val="22"/>
        </w:rPr>
        <w:t>1</w:t>
      </w:r>
      <w:r w:rsidRPr="005E00FA">
        <w:rPr>
          <w:color w:val="auto"/>
          <w:sz w:val="22"/>
        </w:rPr>
        <w:fldChar w:fldCharType="end"/>
      </w:r>
      <w:r w:rsidRPr="005E00FA">
        <w:rPr>
          <w:color w:val="auto"/>
          <w:sz w:val="22"/>
        </w:rPr>
        <w:t xml:space="preserve"> Q Function</w:t>
      </w:r>
      <w:bookmarkEnd w:id="22"/>
    </w:p>
    <w:p w14:paraId="3947B69F" w14:textId="77777777" w:rsidR="005E00FA" w:rsidRDefault="005E00FA" w:rsidP="005E00FA">
      <w:pPr>
        <w:keepNext/>
        <w:spacing w:line="360" w:lineRule="auto"/>
        <w:jc w:val="both"/>
      </w:pPr>
      <w:r>
        <w:rPr>
          <w:noProof/>
        </w:rPr>
        <w:drawing>
          <wp:inline distT="0" distB="0" distL="0" distR="0" wp14:anchorId="5F6FFAB3" wp14:editId="40D4D0FB">
            <wp:extent cx="6111240" cy="1436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function.jpeg"/>
                    <pic:cNvPicPr/>
                  </pic:nvPicPr>
                  <pic:blipFill>
                    <a:blip r:embed="rId12">
                      <a:extLst>
                        <a:ext uri="{28A0092B-C50C-407E-A947-70E740481C1C}">
                          <a14:useLocalDpi xmlns:a14="http://schemas.microsoft.com/office/drawing/2010/main" val="0"/>
                        </a:ext>
                      </a:extLst>
                    </a:blip>
                    <a:stretch>
                      <a:fillRect/>
                    </a:stretch>
                  </pic:blipFill>
                  <pic:spPr>
                    <a:xfrm>
                      <a:off x="0" y="0"/>
                      <a:ext cx="6111240" cy="1436370"/>
                    </a:xfrm>
                    <a:prstGeom prst="rect">
                      <a:avLst/>
                    </a:prstGeom>
                  </pic:spPr>
                </pic:pic>
              </a:graphicData>
            </a:graphic>
          </wp:inline>
        </w:drawing>
      </w:r>
    </w:p>
    <w:p w14:paraId="31A6FE92" w14:textId="0DB0423F" w:rsidR="00414DDD" w:rsidRPr="005E00FA" w:rsidRDefault="005E00FA" w:rsidP="005E00FA">
      <w:pPr>
        <w:pStyle w:val="Caption"/>
        <w:jc w:val="center"/>
        <w:rPr>
          <w:color w:val="auto"/>
          <w:sz w:val="20"/>
        </w:rPr>
      </w:pPr>
      <w:bookmarkStart w:id="23" w:name="_Toc8706129"/>
      <w:r w:rsidRPr="005E00FA">
        <w:rPr>
          <w:color w:val="auto"/>
          <w:sz w:val="20"/>
        </w:rPr>
        <w:t xml:space="preserve">Figure </w:t>
      </w:r>
      <w:r w:rsidRPr="005E00FA">
        <w:rPr>
          <w:color w:val="auto"/>
          <w:sz w:val="20"/>
        </w:rPr>
        <w:fldChar w:fldCharType="begin"/>
      </w:r>
      <w:r w:rsidRPr="005E00FA">
        <w:rPr>
          <w:color w:val="auto"/>
          <w:sz w:val="20"/>
        </w:rPr>
        <w:instrText xml:space="preserve"> SEQ Figure \* ARABIC </w:instrText>
      </w:r>
      <w:r w:rsidRPr="005E00FA">
        <w:rPr>
          <w:color w:val="auto"/>
          <w:sz w:val="20"/>
        </w:rPr>
        <w:fldChar w:fldCharType="separate"/>
      </w:r>
      <w:r w:rsidR="00946F5B">
        <w:rPr>
          <w:noProof/>
          <w:color w:val="auto"/>
          <w:sz w:val="20"/>
        </w:rPr>
        <w:t>2</w:t>
      </w:r>
      <w:r w:rsidRPr="005E00FA">
        <w:rPr>
          <w:color w:val="auto"/>
          <w:sz w:val="20"/>
        </w:rPr>
        <w:fldChar w:fldCharType="end"/>
      </w:r>
      <w:r w:rsidRPr="005E00FA">
        <w:rPr>
          <w:color w:val="auto"/>
          <w:sz w:val="20"/>
        </w:rPr>
        <w:t xml:space="preserve"> Q-learning cheat sheet</w:t>
      </w:r>
      <w:bookmarkEnd w:id="23"/>
    </w:p>
    <w:p w14:paraId="6E80E71A" w14:textId="77777777" w:rsidR="00424972" w:rsidRPr="006A54B3" w:rsidRDefault="00424972" w:rsidP="00424972">
      <w:pPr>
        <w:keepNext/>
        <w:tabs>
          <w:tab w:val="left" w:pos="213"/>
        </w:tabs>
        <w:spacing w:line="360" w:lineRule="auto"/>
      </w:pPr>
    </w:p>
    <w:p w14:paraId="5B9DEED8" w14:textId="2D62EB27" w:rsidR="00040E1F" w:rsidRDefault="00040E1F" w:rsidP="00040E1F">
      <w:pPr>
        <w:spacing w:line="360" w:lineRule="auto"/>
        <w:jc w:val="both"/>
        <w:rPr>
          <w:lang w:val="en-IN"/>
        </w:rPr>
      </w:pPr>
      <w:r w:rsidRPr="00040E1F">
        <w:rPr>
          <w:lang w:val="en-IN"/>
        </w:rPr>
        <w:t>The Q-learning algorithm to fit Q with the sampled rewards is given below.  When an action a is taken to</w:t>
      </w:r>
      <w:r>
        <w:rPr>
          <w:lang w:val="en-IN"/>
        </w:rPr>
        <w:t xml:space="preserve"> </w:t>
      </w:r>
      <w:r w:rsidRPr="00040E1F">
        <w:rPr>
          <w:lang w:val="en-IN"/>
        </w:rPr>
        <w:t xml:space="preserve">see what reward R we get from state s to new state s’ which gives us a one-step look ahead.  </w:t>
      </w:r>
      <w:r w:rsidRPr="00040E1F">
        <w:rPr>
          <w:lang w:val="en-IN"/>
        </w:rPr>
        <w:lastRenderedPageBreak/>
        <w:t>R + Q(</w:t>
      </w:r>
      <w:proofErr w:type="spellStart"/>
      <w:r w:rsidRPr="00040E1F">
        <w:rPr>
          <w:lang w:val="en-IN"/>
        </w:rPr>
        <w:t>s</w:t>
      </w:r>
      <w:proofErr w:type="gramStart"/>
      <w:r w:rsidRPr="00040E1F">
        <w:rPr>
          <w:lang w:val="en-IN"/>
        </w:rPr>
        <w:t>’,a</w:t>
      </w:r>
      <w:proofErr w:type="spellEnd"/>
      <w:proofErr w:type="gramEnd"/>
      <w:r w:rsidRPr="00040E1F">
        <w:rPr>
          <w:lang w:val="en-IN"/>
        </w:rPr>
        <w:t>’)</w:t>
      </w:r>
      <w:r>
        <w:rPr>
          <w:lang w:val="en-IN"/>
        </w:rPr>
        <w:t xml:space="preserve"> </w:t>
      </w:r>
      <w:r w:rsidRPr="00040E1F">
        <w:rPr>
          <w:lang w:val="en-IN"/>
        </w:rPr>
        <w:t>becomes the target that we want Q(</w:t>
      </w:r>
      <w:proofErr w:type="spellStart"/>
      <w:r w:rsidRPr="00040E1F">
        <w:rPr>
          <w:lang w:val="en-IN"/>
        </w:rPr>
        <w:t>s,a</w:t>
      </w:r>
      <w:proofErr w:type="spellEnd"/>
      <w:r w:rsidRPr="00040E1F">
        <w:rPr>
          <w:lang w:val="en-IN"/>
        </w:rPr>
        <w:t>) to be.  As we change, we maintain a running average for Q and</w:t>
      </w:r>
      <w:r>
        <w:rPr>
          <w:lang w:val="en-IN"/>
        </w:rPr>
        <w:t xml:space="preserve"> </w:t>
      </w:r>
      <w:r w:rsidRPr="00040E1F">
        <w:rPr>
          <w:lang w:val="en-IN"/>
        </w:rPr>
        <w:t>the values will get better and with some tuning, the Q values will converge.</w:t>
      </w:r>
    </w:p>
    <w:p w14:paraId="46E3FC54" w14:textId="77777777" w:rsidR="001D6C1F" w:rsidRDefault="001D6C1F" w:rsidP="00040E1F">
      <w:pPr>
        <w:spacing w:line="360" w:lineRule="auto"/>
        <w:jc w:val="both"/>
        <w:rPr>
          <w:lang w:val="en-IN"/>
        </w:rPr>
      </w:pPr>
    </w:p>
    <w:p w14:paraId="247162E3" w14:textId="77777777" w:rsidR="001D6C1F" w:rsidRDefault="001D6C1F" w:rsidP="001D6C1F">
      <w:pPr>
        <w:keepNext/>
        <w:spacing w:line="360" w:lineRule="auto"/>
        <w:jc w:val="both"/>
      </w:pPr>
      <w:r>
        <w:rPr>
          <w:noProof/>
          <w:lang w:val="en-IN"/>
        </w:rPr>
        <w:drawing>
          <wp:inline distT="0" distB="0" distL="0" distR="0" wp14:anchorId="389C97D8" wp14:editId="6D1A84BB">
            <wp:extent cx="6111240" cy="2742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PseudoCode.png"/>
                    <pic:cNvPicPr/>
                  </pic:nvPicPr>
                  <pic:blipFill>
                    <a:blip r:embed="rId13">
                      <a:extLst>
                        <a:ext uri="{28A0092B-C50C-407E-A947-70E740481C1C}">
                          <a14:useLocalDpi xmlns:a14="http://schemas.microsoft.com/office/drawing/2010/main" val="0"/>
                        </a:ext>
                      </a:extLst>
                    </a:blip>
                    <a:stretch>
                      <a:fillRect/>
                    </a:stretch>
                  </pic:blipFill>
                  <pic:spPr>
                    <a:xfrm>
                      <a:off x="0" y="0"/>
                      <a:ext cx="6111240" cy="2742565"/>
                    </a:xfrm>
                    <a:prstGeom prst="rect">
                      <a:avLst/>
                    </a:prstGeom>
                  </pic:spPr>
                </pic:pic>
              </a:graphicData>
            </a:graphic>
          </wp:inline>
        </w:drawing>
      </w:r>
    </w:p>
    <w:p w14:paraId="61B8B8B2" w14:textId="714D6D9B" w:rsidR="001D6C1F" w:rsidRPr="00040E1F" w:rsidRDefault="001D6C1F" w:rsidP="001D6C1F">
      <w:pPr>
        <w:pStyle w:val="Caption"/>
        <w:jc w:val="center"/>
        <w:rPr>
          <w:color w:val="auto"/>
          <w:sz w:val="22"/>
          <w:lang w:val="en-IN"/>
        </w:rPr>
      </w:pPr>
      <w:bookmarkStart w:id="24" w:name="_Toc8706130"/>
      <w:r w:rsidRPr="001D6C1F">
        <w:rPr>
          <w:color w:val="auto"/>
          <w:sz w:val="22"/>
        </w:rPr>
        <w:t xml:space="preserve">Figure </w:t>
      </w:r>
      <w:r w:rsidRPr="001D6C1F">
        <w:rPr>
          <w:color w:val="auto"/>
          <w:sz w:val="22"/>
        </w:rPr>
        <w:fldChar w:fldCharType="begin"/>
      </w:r>
      <w:r w:rsidRPr="001D6C1F">
        <w:rPr>
          <w:color w:val="auto"/>
          <w:sz w:val="22"/>
        </w:rPr>
        <w:instrText xml:space="preserve"> SEQ Figure \* ARABIC </w:instrText>
      </w:r>
      <w:r w:rsidRPr="001D6C1F">
        <w:rPr>
          <w:color w:val="auto"/>
          <w:sz w:val="22"/>
        </w:rPr>
        <w:fldChar w:fldCharType="separate"/>
      </w:r>
      <w:r w:rsidR="00946F5B">
        <w:rPr>
          <w:noProof/>
          <w:color w:val="auto"/>
          <w:sz w:val="22"/>
        </w:rPr>
        <w:t>3</w:t>
      </w:r>
      <w:r w:rsidRPr="001D6C1F">
        <w:rPr>
          <w:color w:val="auto"/>
          <w:sz w:val="22"/>
        </w:rPr>
        <w:fldChar w:fldCharType="end"/>
      </w:r>
      <w:r w:rsidRPr="001D6C1F">
        <w:rPr>
          <w:color w:val="auto"/>
          <w:sz w:val="22"/>
        </w:rPr>
        <w:t xml:space="preserve"> Q-learning Algorithm</w:t>
      </w:r>
      <w:bookmarkEnd w:id="24"/>
    </w:p>
    <w:p w14:paraId="622EB5E5" w14:textId="7BE88B9B" w:rsidR="001661A0" w:rsidRDefault="001661A0" w:rsidP="001661A0">
      <w:pPr>
        <w:spacing w:line="360" w:lineRule="auto"/>
        <w:jc w:val="both"/>
      </w:pPr>
    </w:p>
    <w:p w14:paraId="2340A309" w14:textId="01BB4F23" w:rsidR="00A169D0" w:rsidRDefault="00A169D0" w:rsidP="001661A0">
      <w:pPr>
        <w:spacing w:line="360" w:lineRule="auto"/>
        <w:jc w:val="both"/>
      </w:pPr>
    </w:p>
    <w:p w14:paraId="09D7B468" w14:textId="14CA730B" w:rsidR="00A169D0" w:rsidRDefault="00A169D0" w:rsidP="001661A0">
      <w:pPr>
        <w:spacing w:line="360" w:lineRule="auto"/>
        <w:jc w:val="both"/>
      </w:pPr>
    </w:p>
    <w:p w14:paraId="35AC35E7" w14:textId="7AE4FFF4" w:rsidR="00A169D0" w:rsidRDefault="00A169D0" w:rsidP="001661A0">
      <w:pPr>
        <w:spacing w:line="360" w:lineRule="auto"/>
        <w:jc w:val="both"/>
      </w:pPr>
    </w:p>
    <w:p w14:paraId="3E3C1C04" w14:textId="465DC83B" w:rsidR="00A169D0" w:rsidRDefault="00A169D0" w:rsidP="001661A0">
      <w:pPr>
        <w:spacing w:line="360" w:lineRule="auto"/>
        <w:jc w:val="both"/>
      </w:pPr>
    </w:p>
    <w:p w14:paraId="16D752E8" w14:textId="4A7C08BB" w:rsidR="00A169D0" w:rsidRDefault="00A169D0" w:rsidP="001661A0">
      <w:pPr>
        <w:spacing w:line="360" w:lineRule="auto"/>
        <w:jc w:val="both"/>
      </w:pPr>
    </w:p>
    <w:p w14:paraId="1367D87C" w14:textId="1AF2AFB0" w:rsidR="00A169D0" w:rsidRDefault="00A169D0" w:rsidP="001661A0">
      <w:pPr>
        <w:spacing w:line="360" w:lineRule="auto"/>
        <w:jc w:val="both"/>
      </w:pPr>
    </w:p>
    <w:p w14:paraId="6B4AACA1" w14:textId="73C42C5E" w:rsidR="00A169D0" w:rsidRDefault="00A169D0" w:rsidP="001661A0">
      <w:pPr>
        <w:spacing w:line="360" w:lineRule="auto"/>
        <w:jc w:val="both"/>
      </w:pPr>
    </w:p>
    <w:p w14:paraId="47E70EC1" w14:textId="6C2C4783" w:rsidR="00A169D0" w:rsidRDefault="00A169D0" w:rsidP="001661A0">
      <w:pPr>
        <w:spacing w:line="360" w:lineRule="auto"/>
        <w:jc w:val="both"/>
      </w:pPr>
    </w:p>
    <w:p w14:paraId="79C06EAA" w14:textId="0DB5A882" w:rsidR="00A169D0" w:rsidRDefault="00A169D0" w:rsidP="001661A0">
      <w:pPr>
        <w:spacing w:line="360" w:lineRule="auto"/>
        <w:jc w:val="both"/>
      </w:pPr>
    </w:p>
    <w:p w14:paraId="0D0E3F8C" w14:textId="3DB9E51E" w:rsidR="00A169D0" w:rsidRDefault="00A169D0" w:rsidP="001661A0">
      <w:pPr>
        <w:spacing w:line="360" w:lineRule="auto"/>
        <w:jc w:val="both"/>
      </w:pPr>
    </w:p>
    <w:p w14:paraId="1F978911" w14:textId="1CD6C278" w:rsidR="00A169D0" w:rsidRDefault="00A169D0" w:rsidP="001661A0">
      <w:pPr>
        <w:spacing w:line="360" w:lineRule="auto"/>
        <w:jc w:val="both"/>
      </w:pPr>
    </w:p>
    <w:p w14:paraId="75EF3AAD" w14:textId="34D5988C" w:rsidR="00A169D0" w:rsidRDefault="00A169D0" w:rsidP="001661A0">
      <w:pPr>
        <w:spacing w:line="360" w:lineRule="auto"/>
        <w:jc w:val="both"/>
      </w:pPr>
    </w:p>
    <w:p w14:paraId="014A11DF" w14:textId="75A5FC96" w:rsidR="00A169D0" w:rsidRDefault="00A169D0" w:rsidP="001661A0">
      <w:pPr>
        <w:spacing w:line="360" w:lineRule="auto"/>
        <w:jc w:val="both"/>
      </w:pPr>
    </w:p>
    <w:p w14:paraId="7BD7FA7A" w14:textId="49C23BE5" w:rsidR="00A169D0" w:rsidRDefault="00A169D0" w:rsidP="001661A0">
      <w:pPr>
        <w:spacing w:line="360" w:lineRule="auto"/>
        <w:jc w:val="both"/>
      </w:pPr>
    </w:p>
    <w:p w14:paraId="3B80ACC3" w14:textId="0524D074" w:rsidR="00A169D0" w:rsidRDefault="00A169D0" w:rsidP="001661A0">
      <w:pPr>
        <w:spacing w:line="360" w:lineRule="auto"/>
        <w:jc w:val="both"/>
      </w:pPr>
    </w:p>
    <w:p w14:paraId="705D997A" w14:textId="045426D8" w:rsidR="00A169D0" w:rsidRDefault="00A169D0" w:rsidP="001661A0">
      <w:pPr>
        <w:spacing w:line="360" w:lineRule="auto"/>
        <w:jc w:val="both"/>
      </w:pPr>
    </w:p>
    <w:p w14:paraId="2B62CCEA" w14:textId="14CF17D4" w:rsidR="00A169D0" w:rsidRDefault="00A169D0" w:rsidP="001661A0">
      <w:pPr>
        <w:spacing w:line="360" w:lineRule="auto"/>
        <w:jc w:val="both"/>
      </w:pPr>
    </w:p>
    <w:p w14:paraId="67D1D18B" w14:textId="2D9AA7DE" w:rsidR="00A169D0" w:rsidRDefault="00A169D0" w:rsidP="001661A0">
      <w:pPr>
        <w:spacing w:line="360" w:lineRule="auto"/>
        <w:jc w:val="both"/>
      </w:pPr>
    </w:p>
    <w:p w14:paraId="65D4F2FE" w14:textId="2ACDC208" w:rsidR="00517EA3" w:rsidRPr="00F726BC" w:rsidRDefault="00517EA3" w:rsidP="00517EA3">
      <w:pPr>
        <w:pStyle w:val="Heading1"/>
      </w:pPr>
      <w:bookmarkStart w:id="25" w:name="_Toc8718346"/>
      <w:r w:rsidRPr="009F71A9">
        <w:lastRenderedPageBreak/>
        <w:t>CHAPTER</w:t>
      </w:r>
      <w:r w:rsidRPr="00F726BC">
        <w:t xml:space="preserve"> </w:t>
      </w:r>
      <w:r>
        <w:t>2</w:t>
      </w:r>
      <w:bookmarkEnd w:id="25"/>
    </w:p>
    <w:p w14:paraId="357AE8CB" w14:textId="383EBE4A" w:rsidR="00517EA3" w:rsidRPr="006A54B3" w:rsidRDefault="00517EA3" w:rsidP="00517EA3">
      <w:pPr>
        <w:pStyle w:val="Heading1"/>
      </w:pPr>
      <w:bookmarkStart w:id="26" w:name="_Toc8718347"/>
      <w:r>
        <w:t>Q Learning Approach and Implementation</w:t>
      </w:r>
      <w:bookmarkEnd w:id="26"/>
    </w:p>
    <w:p w14:paraId="47418A83" w14:textId="77777777" w:rsidR="00517EA3" w:rsidRPr="006A54B3" w:rsidRDefault="00517EA3" w:rsidP="00517EA3">
      <w:r w:rsidRPr="006A54B3">
        <w:rPr>
          <w:noProof/>
        </w:rPr>
        <mc:AlternateContent>
          <mc:Choice Requires="wps">
            <w:drawing>
              <wp:anchor distT="0" distB="0" distL="114300" distR="114300" simplePos="0" relativeHeight="251659264" behindDoc="0" locked="0" layoutInCell="1" allowOverlap="1" wp14:anchorId="386BAA78" wp14:editId="15778022">
                <wp:simplePos x="0" y="0"/>
                <wp:positionH relativeFrom="column">
                  <wp:posOffset>-6350</wp:posOffset>
                </wp:positionH>
                <wp:positionV relativeFrom="paragraph">
                  <wp:posOffset>118110</wp:posOffset>
                </wp:positionV>
                <wp:extent cx="6196330" cy="6985"/>
                <wp:effectExtent l="5715" t="11430" r="8255" b="10160"/>
                <wp:wrapNone/>
                <wp:docPr id="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633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91AB7" id="_x0000_t32" coordsize="21600,21600" o:spt="32" o:oned="t" path="m,l21600,21600e" filled="f">
                <v:path arrowok="t" fillok="f" o:connecttype="none"/>
                <o:lock v:ext="edit" shapetype="t"/>
              </v:shapetype>
              <v:shape id="AutoShape 9" o:spid="_x0000_s1026" type="#_x0000_t32" style="position:absolute;margin-left:-.5pt;margin-top:9.3pt;width:487.9pt;height:.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"/>
            </w:pict>
          </mc:Fallback>
        </mc:AlternateContent>
      </w:r>
      <w:r w:rsidRPr="006A54B3">
        <w:tab/>
      </w:r>
      <w:r w:rsidRPr="006A54B3">
        <w:tab/>
      </w:r>
    </w:p>
    <w:p w14:paraId="2126AAD8" w14:textId="7273B01B" w:rsidR="00A169D0" w:rsidRDefault="00A169D0" w:rsidP="001661A0">
      <w:pPr>
        <w:spacing w:line="360" w:lineRule="auto"/>
        <w:jc w:val="both"/>
      </w:pPr>
    </w:p>
    <w:p w14:paraId="51C122B7" w14:textId="16B1909B" w:rsidR="0017292C" w:rsidRPr="006A54B3" w:rsidRDefault="00A169D0" w:rsidP="00001D4D">
      <w:pPr>
        <w:pStyle w:val="Heading1"/>
        <w:jc w:val="left"/>
      </w:pPr>
      <w:bookmarkStart w:id="27" w:name="_Toc339720715"/>
      <w:bookmarkStart w:id="28" w:name="_Toc351186993"/>
      <w:bookmarkStart w:id="29" w:name="_Toc8718348"/>
      <w:r>
        <w:rPr>
          <w:rStyle w:val="Heading2Char"/>
          <w:rFonts w:cs="Times New Roman"/>
          <w:b/>
        </w:rPr>
        <w:t>2</w:t>
      </w:r>
      <w:bookmarkEnd w:id="27"/>
      <w:bookmarkEnd w:id="28"/>
      <w:r w:rsidR="00D031EF">
        <w:rPr>
          <w:rStyle w:val="Heading2Char"/>
          <w:rFonts w:cs="Times New Roman"/>
          <w:b/>
        </w:rPr>
        <w:t>.1</w:t>
      </w:r>
      <w:r>
        <w:rPr>
          <w:rStyle w:val="Heading2Char"/>
          <w:rFonts w:cs="Times New Roman"/>
          <w:b/>
        </w:rPr>
        <w:t xml:space="preserve"> Approach</w:t>
      </w:r>
      <w:bookmarkEnd w:id="29"/>
    </w:p>
    <w:p w14:paraId="795D9D8B" w14:textId="77777777" w:rsidR="003C3DA8" w:rsidRPr="006A54B3" w:rsidRDefault="003C3DA8" w:rsidP="003C3DA8"/>
    <w:p w14:paraId="13B39B55" w14:textId="7583A4F1" w:rsidR="00D031EF" w:rsidRDefault="00D031EF" w:rsidP="00D031EF">
      <w:pPr>
        <w:pStyle w:val="ListParagraph"/>
        <w:spacing w:line="360" w:lineRule="auto"/>
        <w:ind w:left="0"/>
        <w:contextualSpacing w:val="0"/>
        <w:jc w:val="both"/>
        <w:rPr>
          <w:rFonts w:ascii="Times New Roman" w:hAnsi="Times New Roman"/>
          <w:sz w:val="24"/>
          <w:lang w:val="en-IN"/>
        </w:rPr>
      </w:pPr>
      <w:r w:rsidRPr="00D031EF">
        <w:rPr>
          <w:rFonts w:ascii="Times New Roman" w:hAnsi="Times New Roman"/>
          <w:sz w:val="24"/>
          <w:lang w:val="en-IN"/>
        </w:rPr>
        <w:t>In this project, the problem of finding an optimal path from any start point to a goal point is done based on Q learning.  The environment is divided into grids.  The position of the robot in a grid defines the state of the system.  We define a heuristic for the reinforcement signal as the robot moves while it is being trained.  With a trained Q table, the robot is able to find a path from any start point to a given goal point with obstacles in its environment</w:t>
      </w:r>
      <w:r>
        <w:rPr>
          <w:rFonts w:ascii="Times New Roman" w:hAnsi="Times New Roman"/>
          <w:sz w:val="24"/>
          <w:lang w:val="en-IN"/>
        </w:rPr>
        <w:t>.</w:t>
      </w:r>
    </w:p>
    <w:p w14:paraId="1EF57271" w14:textId="77777777" w:rsidR="002802BF" w:rsidRDefault="002802BF" w:rsidP="002802BF">
      <w:pPr>
        <w:spacing w:line="360" w:lineRule="auto"/>
        <w:jc w:val="both"/>
      </w:pPr>
    </w:p>
    <w:p w14:paraId="49342C39" w14:textId="35053CF6" w:rsidR="002802BF" w:rsidRPr="006A54B3" w:rsidRDefault="002802BF" w:rsidP="002802BF">
      <w:pPr>
        <w:pStyle w:val="Heading1"/>
        <w:jc w:val="left"/>
      </w:pPr>
      <w:bookmarkStart w:id="30" w:name="_Toc8718349"/>
      <w:r>
        <w:rPr>
          <w:rStyle w:val="Heading2Char"/>
          <w:rFonts w:cs="Times New Roman"/>
          <w:b/>
        </w:rPr>
        <w:t>2.2 Implementation</w:t>
      </w:r>
      <w:bookmarkEnd w:id="30"/>
    </w:p>
    <w:p w14:paraId="51CC5B12" w14:textId="47084A88" w:rsidR="002802BF" w:rsidRDefault="002802BF" w:rsidP="00D031EF">
      <w:pPr>
        <w:pStyle w:val="ListParagraph"/>
        <w:spacing w:line="360" w:lineRule="auto"/>
        <w:ind w:left="0"/>
        <w:contextualSpacing w:val="0"/>
        <w:jc w:val="both"/>
        <w:rPr>
          <w:rFonts w:ascii="Times New Roman" w:hAnsi="Times New Roman"/>
          <w:sz w:val="24"/>
          <w:lang w:val="en-IN"/>
        </w:rPr>
      </w:pPr>
      <w:r w:rsidRPr="002802BF">
        <w:rPr>
          <w:rFonts w:ascii="Times New Roman" w:hAnsi="Times New Roman"/>
          <w:sz w:val="24"/>
          <w:lang w:val="en-IN"/>
        </w:rPr>
        <w:t>The system implementation architecture is shown in the figure below.</w:t>
      </w:r>
    </w:p>
    <w:p w14:paraId="1AD20DD3" w14:textId="77777777" w:rsidR="002802BF" w:rsidRDefault="002802BF" w:rsidP="000B028E">
      <w:pPr>
        <w:pStyle w:val="ListParagraph"/>
        <w:keepNext/>
        <w:spacing w:line="360" w:lineRule="auto"/>
        <w:ind w:left="0"/>
        <w:contextualSpacing w:val="0"/>
        <w:jc w:val="center"/>
      </w:pPr>
      <w:r>
        <w:rPr>
          <w:rFonts w:ascii="Times New Roman" w:hAnsi="Times New Roman"/>
          <w:noProof/>
          <w:sz w:val="24"/>
          <w:lang w:val="en-IN"/>
        </w:rPr>
        <w:drawing>
          <wp:inline distT="0" distB="0" distL="0" distR="0" wp14:anchorId="5F3106E1" wp14:editId="34D7B485">
            <wp:extent cx="4804670" cy="172986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Architectur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1718" cy="1746800"/>
                    </a:xfrm>
                    <a:prstGeom prst="rect">
                      <a:avLst/>
                    </a:prstGeom>
                  </pic:spPr>
                </pic:pic>
              </a:graphicData>
            </a:graphic>
          </wp:inline>
        </w:drawing>
      </w:r>
    </w:p>
    <w:p w14:paraId="347DCB11" w14:textId="1895CC6F" w:rsidR="00D031EF" w:rsidRPr="00D031EF" w:rsidRDefault="002802BF" w:rsidP="002802BF">
      <w:pPr>
        <w:pStyle w:val="Caption"/>
        <w:jc w:val="center"/>
        <w:rPr>
          <w:rFonts w:eastAsia="Calibri"/>
          <w:color w:val="auto"/>
          <w:sz w:val="32"/>
          <w:lang w:val="en-IN"/>
        </w:rPr>
      </w:pPr>
      <w:bookmarkStart w:id="31" w:name="_Toc8706131"/>
      <w:r w:rsidRPr="002802BF">
        <w:rPr>
          <w:color w:val="auto"/>
          <w:sz w:val="22"/>
        </w:rPr>
        <w:t xml:space="preserve">Figure </w:t>
      </w:r>
      <w:r w:rsidRPr="002802BF">
        <w:rPr>
          <w:color w:val="auto"/>
          <w:sz w:val="22"/>
        </w:rPr>
        <w:fldChar w:fldCharType="begin"/>
      </w:r>
      <w:r w:rsidRPr="002802BF">
        <w:rPr>
          <w:color w:val="auto"/>
          <w:sz w:val="22"/>
        </w:rPr>
        <w:instrText xml:space="preserve"> SEQ Figure \* ARABIC </w:instrText>
      </w:r>
      <w:r w:rsidRPr="002802BF">
        <w:rPr>
          <w:color w:val="auto"/>
          <w:sz w:val="22"/>
        </w:rPr>
        <w:fldChar w:fldCharType="separate"/>
      </w:r>
      <w:r w:rsidR="00946F5B">
        <w:rPr>
          <w:noProof/>
          <w:color w:val="auto"/>
          <w:sz w:val="22"/>
        </w:rPr>
        <w:t>4</w:t>
      </w:r>
      <w:r w:rsidRPr="002802BF">
        <w:rPr>
          <w:color w:val="auto"/>
          <w:sz w:val="22"/>
        </w:rPr>
        <w:fldChar w:fldCharType="end"/>
      </w:r>
      <w:r w:rsidRPr="002802BF">
        <w:rPr>
          <w:color w:val="auto"/>
          <w:sz w:val="22"/>
        </w:rPr>
        <w:t xml:space="preserve"> System Architecture</w:t>
      </w:r>
      <w:bookmarkEnd w:id="31"/>
    </w:p>
    <w:p w14:paraId="66F71EEC" w14:textId="77777777" w:rsidR="009451CD" w:rsidRPr="00EC149E" w:rsidRDefault="009451CD" w:rsidP="00EC149E">
      <w:pPr>
        <w:pStyle w:val="ListParagraph"/>
        <w:spacing w:line="360" w:lineRule="auto"/>
        <w:ind w:left="0"/>
        <w:contextualSpacing w:val="0"/>
        <w:jc w:val="both"/>
        <w:rPr>
          <w:rFonts w:ascii="Times New Roman" w:hAnsi="Times New Roman"/>
          <w:sz w:val="24"/>
          <w:lang w:val="en-IN"/>
        </w:rPr>
      </w:pPr>
      <w:bookmarkStart w:id="32" w:name="_Toc339720718"/>
      <w:r w:rsidRPr="00EC149E">
        <w:rPr>
          <w:rFonts w:ascii="Times New Roman" w:hAnsi="Times New Roman"/>
          <w:sz w:val="24"/>
          <w:lang w:val="en-IN"/>
        </w:rPr>
        <w:t>The system addresses two parts of the project:</w:t>
      </w:r>
    </w:p>
    <w:p w14:paraId="316A2272" w14:textId="77777777" w:rsidR="009451CD" w:rsidRPr="00EC149E" w:rsidRDefault="009451CD" w:rsidP="00EC149E">
      <w:pPr>
        <w:pStyle w:val="ListParagraph"/>
        <w:spacing w:line="360" w:lineRule="auto"/>
        <w:ind w:left="0"/>
        <w:contextualSpacing w:val="0"/>
        <w:jc w:val="both"/>
        <w:rPr>
          <w:rFonts w:ascii="Times New Roman" w:hAnsi="Times New Roman"/>
          <w:sz w:val="24"/>
          <w:lang w:val="en-IN"/>
        </w:rPr>
      </w:pPr>
      <w:r w:rsidRPr="00EC149E">
        <w:rPr>
          <w:rFonts w:ascii="Times New Roman" w:hAnsi="Times New Roman"/>
          <w:sz w:val="24"/>
          <w:lang w:val="en-IN"/>
        </w:rPr>
        <w:t>1. Training of the Q learning system for a simulated point robot. This part of the project focuses on</w:t>
      </w:r>
    </w:p>
    <w:p w14:paraId="4FB839AB" w14:textId="77777777" w:rsidR="009451CD" w:rsidRPr="00EC149E" w:rsidRDefault="009451CD" w:rsidP="00EC149E">
      <w:pPr>
        <w:pStyle w:val="ListParagraph"/>
        <w:spacing w:line="360" w:lineRule="auto"/>
        <w:ind w:left="0"/>
        <w:contextualSpacing w:val="0"/>
        <w:jc w:val="both"/>
        <w:rPr>
          <w:rFonts w:ascii="Times New Roman" w:hAnsi="Times New Roman"/>
          <w:sz w:val="24"/>
          <w:lang w:val="en-IN"/>
        </w:rPr>
      </w:pPr>
      <w:r w:rsidRPr="00EC149E">
        <w:rPr>
          <w:rFonts w:ascii="Times New Roman" w:hAnsi="Times New Roman"/>
          <w:sz w:val="24"/>
          <w:lang w:val="en-IN"/>
        </w:rPr>
        <w:t>building an optimal Q learning system and testing it with a simulated point robot.</w:t>
      </w:r>
    </w:p>
    <w:p w14:paraId="69892F2F" w14:textId="77777777" w:rsidR="009451CD" w:rsidRPr="00EC149E" w:rsidRDefault="009451CD" w:rsidP="00EC149E">
      <w:pPr>
        <w:pStyle w:val="ListParagraph"/>
        <w:spacing w:line="360" w:lineRule="auto"/>
        <w:ind w:left="0"/>
        <w:contextualSpacing w:val="0"/>
        <w:jc w:val="both"/>
        <w:rPr>
          <w:rFonts w:ascii="Times New Roman" w:hAnsi="Times New Roman"/>
          <w:sz w:val="24"/>
          <w:lang w:val="en-IN"/>
        </w:rPr>
      </w:pPr>
      <w:r w:rsidRPr="00EC149E">
        <w:rPr>
          <w:rFonts w:ascii="Times New Roman" w:hAnsi="Times New Roman"/>
          <w:sz w:val="24"/>
          <w:lang w:val="en-IN"/>
        </w:rPr>
        <w:t>2. Training of the Q learning system for a turtlebot. This phase of the project focussing on Q learning</w:t>
      </w:r>
    </w:p>
    <w:p w14:paraId="3FDBCAE9" w14:textId="4EE404A7" w:rsidR="00911B23" w:rsidRPr="00EC149E" w:rsidRDefault="009451CD" w:rsidP="00EC149E">
      <w:pPr>
        <w:pStyle w:val="ListParagraph"/>
        <w:spacing w:line="360" w:lineRule="auto"/>
        <w:ind w:left="0"/>
        <w:contextualSpacing w:val="0"/>
        <w:jc w:val="both"/>
        <w:rPr>
          <w:rFonts w:ascii="Times New Roman" w:hAnsi="Times New Roman"/>
          <w:sz w:val="24"/>
          <w:lang w:val="en-IN"/>
        </w:rPr>
      </w:pPr>
      <w:r w:rsidRPr="00EC149E">
        <w:rPr>
          <w:rFonts w:ascii="Times New Roman" w:hAnsi="Times New Roman"/>
          <w:sz w:val="24"/>
          <w:lang w:val="en-IN"/>
        </w:rPr>
        <w:t>with an actual robot. The implementation of this system is tested on gazebo ROS simulator</w:t>
      </w:r>
    </w:p>
    <w:p w14:paraId="2F365BE7" w14:textId="05712792" w:rsidR="00D031EF" w:rsidRDefault="00EC149E" w:rsidP="00EC149E">
      <w:pPr>
        <w:pStyle w:val="Heading3"/>
        <w:rPr>
          <w:rFonts w:ascii="Times New Roman" w:hAnsi="Times New Roman" w:cs="Times New Roman"/>
          <w:color w:val="auto"/>
        </w:rPr>
      </w:pPr>
      <w:bookmarkStart w:id="33" w:name="_Toc8718350"/>
      <w:r w:rsidRPr="00EC149E">
        <w:rPr>
          <w:rFonts w:ascii="Times New Roman" w:hAnsi="Times New Roman" w:cs="Times New Roman"/>
          <w:color w:val="auto"/>
        </w:rPr>
        <w:t>2.2.1 Point Robot</w:t>
      </w:r>
      <w:bookmarkEnd w:id="33"/>
    </w:p>
    <w:p w14:paraId="6107CC8D" w14:textId="77777777" w:rsidR="00EC149E" w:rsidRPr="00EC149E" w:rsidRDefault="00EC149E" w:rsidP="00EC149E"/>
    <w:p w14:paraId="1AFF0329" w14:textId="60ABB282" w:rsidR="00D031EF" w:rsidRDefault="00EC149E" w:rsidP="00EC149E">
      <w:pPr>
        <w:pStyle w:val="ListParagraph"/>
        <w:spacing w:line="360" w:lineRule="auto"/>
        <w:ind w:left="0"/>
        <w:contextualSpacing w:val="0"/>
        <w:jc w:val="both"/>
        <w:rPr>
          <w:rFonts w:ascii="Times New Roman" w:hAnsi="Times New Roman"/>
          <w:sz w:val="24"/>
          <w:lang w:val="en-IN"/>
        </w:rPr>
      </w:pPr>
      <w:r w:rsidRPr="00EC149E">
        <w:rPr>
          <w:rFonts w:ascii="Times New Roman" w:hAnsi="Times New Roman"/>
          <w:sz w:val="24"/>
          <w:lang w:val="en-IN"/>
        </w:rPr>
        <w:t>The function of the point robot is to take an action input from the q learning module</w:t>
      </w:r>
      <w:r>
        <w:rPr>
          <w:rFonts w:ascii="Times New Roman" w:hAnsi="Times New Roman"/>
          <w:sz w:val="24"/>
          <w:lang w:val="en-IN"/>
        </w:rPr>
        <w:t xml:space="preserve"> </w:t>
      </w:r>
      <w:r w:rsidRPr="00EC149E">
        <w:rPr>
          <w:rFonts w:ascii="Times New Roman" w:hAnsi="Times New Roman"/>
          <w:sz w:val="24"/>
          <w:lang w:val="en-IN"/>
        </w:rPr>
        <w:t>and perform the action. It in turn makes use of its sensors to detect the obstacles and return the</w:t>
      </w:r>
      <w:r>
        <w:rPr>
          <w:rFonts w:ascii="Times New Roman" w:hAnsi="Times New Roman"/>
          <w:sz w:val="24"/>
          <w:lang w:val="en-IN"/>
        </w:rPr>
        <w:t xml:space="preserve"> </w:t>
      </w:r>
      <w:r w:rsidRPr="00EC149E">
        <w:rPr>
          <w:rFonts w:ascii="Times New Roman" w:hAnsi="Times New Roman"/>
          <w:sz w:val="24"/>
          <w:lang w:val="en-IN"/>
        </w:rPr>
        <w:t>corresponding status of its action to the Q learning module. Through this system we are able to try the different Q learning parameters and choose optimal values. Below figure indicates the class level implementation of the point robot.</w:t>
      </w:r>
    </w:p>
    <w:p w14:paraId="4670A093" w14:textId="77777777" w:rsidR="00183188" w:rsidRDefault="00E13751" w:rsidP="00183188">
      <w:pPr>
        <w:pStyle w:val="ListParagraph"/>
        <w:keepNext/>
        <w:spacing w:line="360" w:lineRule="auto"/>
        <w:ind w:left="0"/>
        <w:contextualSpacing w:val="0"/>
      </w:pPr>
      <w:r>
        <w:rPr>
          <w:rFonts w:ascii="Times New Roman" w:hAnsi="Times New Roman"/>
          <w:noProof/>
          <w:sz w:val="24"/>
          <w:lang w:val="en-IN"/>
        </w:rPr>
        <w:lastRenderedPageBreak/>
        <w:drawing>
          <wp:anchor distT="0" distB="0" distL="114300" distR="114300" simplePos="0" relativeHeight="251660288" behindDoc="0" locked="0" layoutInCell="1" allowOverlap="1" wp14:anchorId="617176EE" wp14:editId="6DD73E45">
            <wp:simplePos x="0" y="0"/>
            <wp:positionH relativeFrom="column">
              <wp:posOffset>1826260</wp:posOffset>
            </wp:positionH>
            <wp:positionV relativeFrom="paragraph">
              <wp:posOffset>0</wp:posOffset>
            </wp:positionV>
            <wp:extent cx="2332355" cy="1600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intRobotClassDiagram.jpeg"/>
                    <pic:cNvPicPr/>
                  </pic:nvPicPr>
                  <pic:blipFill>
                    <a:blip r:embed="rId15">
                      <a:extLst>
                        <a:ext uri="{28A0092B-C50C-407E-A947-70E740481C1C}">
                          <a14:useLocalDpi xmlns:a14="http://schemas.microsoft.com/office/drawing/2010/main" val="0"/>
                        </a:ext>
                      </a:extLst>
                    </a:blip>
                    <a:stretch>
                      <a:fillRect/>
                    </a:stretch>
                  </pic:blipFill>
                  <pic:spPr>
                    <a:xfrm>
                      <a:off x="0" y="0"/>
                      <a:ext cx="2332355" cy="1600200"/>
                    </a:xfrm>
                    <a:prstGeom prst="rect">
                      <a:avLst/>
                    </a:prstGeom>
                  </pic:spPr>
                </pic:pic>
              </a:graphicData>
            </a:graphic>
            <wp14:sizeRelH relativeFrom="margin">
              <wp14:pctWidth>0</wp14:pctWidth>
            </wp14:sizeRelH>
            <wp14:sizeRelV relativeFrom="margin">
              <wp14:pctHeight>0</wp14:pctHeight>
            </wp14:sizeRelV>
          </wp:anchor>
        </w:drawing>
      </w:r>
    </w:p>
    <w:p w14:paraId="7A6D4568" w14:textId="77777777" w:rsidR="00183188" w:rsidRPr="00183188" w:rsidRDefault="00183188" w:rsidP="00183188"/>
    <w:p w14:paraId="76DCA0FB" w14:textId="77777777" w:rsidR="00183188" w:rsidRPr="00183188" w:rsidRDefault="00183188" w:rsidP="00183188"/>
    <w:p w14:paraId="14DE7406" w14:textId="77777777" w:rsidR="00183188" w:rsidRPr="00183188" w:rsidRDefault="00183188" w:rsidP="00183188"/>
    <w:p w14:paraId="1E504540" w14:textId="77777777" w:rsidR="00183188" w:rsidRPr="00183188" w:rsidRDefault="00183188" w:rsidP="00183188"/>
    <w:p w14:paraId="4BE723BC" w14:textId="77777777" w:rsidR="00183188" w:rsidRDefault="00183188" w:rsidP="00183188">
      <w:pPr>
        <w:pStyle w:val="ListParagraph"/>
        <w:keepNext/>
        <w:spacing w:line="360" w:lineRule="auto"/>
        <w:ind w:left="0"/>
        <w:contextualSpacing w:val="0"/>
      </w:pPr>
    </w:p>
    <w:p w14:paraId="0B1854A7" w14:textId="087D59B5" w:rsidR="00E13751" w:rsidRDefault="00183188" w:rsidP="00183188">
      <w:pPr>
        <w:pStyle w:val="ListParagraph"/>
        <w:keepNext/>
        <w:spacing w:line="360" w:lineRule="auto"/>
        <w:ind w:left="0"/>
        <w:contextualSpacing w:val="0"/>
      </w:pPr>
      <w:r>
        <w:br w:type="textWrapping" w:clear="all"/>
      </w:r>
    </w:p>
    <w:p w14:paraId="35EC1F96" w14:textId="4E40493B" w:rsidR="00E13751" w:rsidRPr="00E13751" w:rsidRDefault="00E13751" w:rsidP="00E13751">
      <w:pPr>
        <w:pStyle w:val="Caption"/>
        <w:jc w:val="center"/>
        <w:rPr>
          <w:color w:val="auto"/>
          <w:sz w:val="32"/>
          <w:lang w:val="en-IN"/>
        </w:rPr>
      </w:pPr>
      <w:bookmarkStart w:id="34" w:name="_Toc8706132"/>
      <w:r w:rsidRPr="00E13751">
        <w:rPr>
          <w:color w:val="auto"/>
          <w:sz w:val="22"/>
        </w:rPr>
        <w:t xml:space="preserve">Figure </w:t>
      </w:r>
      <w:r w:rsidRPr="00E13751">
        <w:rPr>
          <w:color w:val="auto"/>
          <w:sz w:val="22"/>
        </w:rPr>
        <w:fldChar w:fldCharType="begin"/>
      </w:r>
      <w:r w:rsidRPr="00E13751">
        <w:rPr>
          <w:color w:val="auto"/>
          <w:sz w:val="22"/>
        </w:rPr>
        <w:instrText xml:space="preserve"> SEQ Figure \* ARABIC </w:instrText>
      </w:r>
      <w:r w:rsidRPr="00E13751">
        <w:rPr>
          <w:color w:val="auto"/>
          <w:sz w:val="22"/>
        </w:rPr>
        <w:fldChar w:fldCharType="separate"/>
      </w:r>
      <w:r w:rsidR="00946F5B">
        <w:rPr>
          <w:noProof/>
          <w:color w:val="auto"/>
          <w:sz w:val="22"/>
        </w:rPr>
        <w:t>5</w:t>
      </w:r>
      <w:r w:rsidRPr="00E13751">
        <w:rPr>
          <w:color w:val="auto"/>
          <w:sz w:val="22"/>
        </w:rPr>
        <w:fldChar w:fldCharType="end"/>
      </w:r>
      <w:r w:rsidRPr="00E13751">
        <w:rPr>
          <w:color w:val="auto"/>
          <w:sz w:val="22"/>
        </w:rPr>
        <w:t xml:space="preserve">  Point Robot Class Diagram</w:t>
      </w:r>
      <w:bookmarkEnd w:id="34"/>
    </w:p>
    <w:p w14:paraId="1F66545E" w14:textId="61EFD13E" w:rsidR="00D031EF" w:rsidRDefault="00B01877" w:rsidP="00B01877">
      <w:pPr>
        <w:pStyle w:val="ListParagraph"/>
        <w:spacing w:line="360" w:lineRule="auto"/>
        <w:ind w:left="0"/>
        <w:contextualSpacing w:val="0"/>
        <w:jc w:val="both"/>
        <w:rPr>
          <w:rFonts w:ascii="Times New Roman" w:hAnsi="Times New Roman"/>
          <w:sz w:val="24"/>
          <w:lang w:val="en-IN"/>
        </w:rPr>
      </w:pPr>
      <w:r w:rsidRPr="00B01877">
        <w:rPr>
          <w:rFonts w:ascii="Times New Roman" w:hAnsi="Times New Roman"/>
          <w:sz w:val="24"/>
          <w:lang w:val="en-IN"/>
        </w:rPr>
        <w:t>The important member variables and methods are explained in detail below:</w:t>
      </w:r>
    </w:p>
    <w:p w14:paraId="33D379B6"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1. Current Position: The class variable maintains the current position of the robot with respect to the</w:t>
      </w:r>
    </w:p>
    <w:p w14:paraId="52F11CAC"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environment. This is an indicator of the state of the robot in the environment and gets updated in</w:t>
      </w:r>
    </w:p>
    <w:p w14:paraId="06E5DF5C"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 xml:space="preserve">the </w:t>
      </w:r>
      <w:proofErr w:type="spellStart"/>
      <w:r w:rsidRPr="00B01877">
        <w:rPr>
          <w:rFonts w:eastAsia="Calibri"/>
          <w:lang w:val="en-IN"/>
        </w:rPr>
        <w:t>moveRobot</w:t>
      </w:r>
      <w:proofErr w:type="spellEnd"/>
      <w:r w:rsidRPr="00B01877">
        <w:rPr>
          <w:rFonts w:eastAsia="Calibri"/>
          <w:lang w:val="en-IN"/>
        </w:rPr>
        <w:t xml:space="preserve"> method</w:t>
      </w:r>
    </w:p>
    <w:p w14:paraId="3BB67CFA"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2. Grid Map: This member variable holds the map of the system. This is used as a look up for the</w:t>
      </w:r>
    </w:p>
    <w:p w14:paraId="62E55145"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point robot as it traverses in the environment. In the case of the turtlebot we get the presence of</w:t>
      </w:r>
    </w:p>
    <w:p w14:paraId="126BA4BA"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obstacles in the environment through its sensors.</w:t>
      </w:r>
    </w:p>
    <w:p w14:paraId="469B332F"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 xml:space="preserve">3. </w:t>
      </w:r>
      <w:proofErr w:type="spellStart"/>
      <w:r w:rsidRPr="00B01877">
        <w:rPr>
          <w:rFonts w:eastAsia="Calibri"/>
          <w:lang w:val="en-IN"/>
        </w:rPr>
        <w:t>moveRobot</w:t>
      </w:r>
      <w:proofErr w:type="spellEnd"/>
      <w:r w:rsidRPr="00B01877">
        <w:rPr>
          <w:rFonts w:eastAsia="Calibri"/>
          <w:lang w:val="en-IN"/>
        </w:rPr>
        <w:t>: In this method the actual motion of the point robot is performed. The actions are</w:t>
      </w:r>
    </w:p>
    <w:p w14:paraId="4B077414"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input as a 4 connected action space of top, left, right and down motion. The point robot looks up</w:t>
      </w:r>
    </w:p>
    <w:p w14:paraId="77FD1394"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into the grid map and in case the system is free of obstacles, it moves to the next position and</w:t>
      </w:r>
    </w:p>
    <w:p w14:paraId="42E51FAF" w14:textId="77777777" w:rsidR="00B01877" w:rsidRPr="00B01877" w:rsidRDefault="00B01877" w:rsidP="00B01877">
      <w:pPr>
        <w:autoSpaceDE w:val="0"/>
        <w:autoSpaceDN w:val="0"/>
        <w:adjustRightInd w:val="0"/>
        <w:spacing w:line="360" w:lineRule="auto"/>
        <w:jc w:val="both"/>
        <w:rPr>
          <w:rFonts w:eastAsia="Calibri"/>
          <w:lang w:val="en-IN"/>
        </w:rPr>
      </w:pPr>
      <w:r w:rsidRPr="00B01877">
        <w:rPr>
          <w:rFonts w:eastAsia="Calibri"/>
          <w:lang w:val="en-IN"/>
        </w:rPr>
        <w:t>updates its current position. Based on the ag returned, an appropriate reinforcement signal is</w:t>
      </w:r>
    </w:p>
    <w:p w14:paraId="483B218C" w14:textId="524851B2" w:rsidR="00B01877" w:rsidRDefault="00B01877" w:rsidP="00B01877">
      <w:pPr>
        <w:pStyle w:val="ListParagraph"/>
        <w:spacing w:line="360" w:lineRule="auto"/>
        <w:ind w:left="0"/>
        <w:contextualSpacing w:val="0"/>
        <w:jc w:val="both"/>
        <w:rPr>
          <w:rFonts w:ascii="Times New Roman" w:hAnsi="Times New Roman"/>
          <w:sz w:val="24"/>
          <w:szCs w:val="24"/>
          <w:lang w:val="en-IN"/>
        </w:rPr>
      </w:pPr>
      <w:r w:rsidRPr="00B01877">
        <w:rPr>
          <w:rFonts w:ascii="Times New Roman" w:hAnsi="Times New Roman"/>
          <w:sz w:val="24"/>
          <w:szCs w:val="24"/>
          <w:lang w:val="en-IN"/>
        </w:rPr>
        <w:t>applied</w:t>
      </w:r>
      <w:r w:rsidR="000B028E">
        <w:rPr>
          <w:rFonts w:ascii="Times New Roman" w:hAnsi="Times New Roman"/>
          <w:sz w:val="24"/>
          <w:szCs w:val="24"/>
          <w:lang w:val="en-IN"/>
        </w:rPr>
        <w:t>.</w:t>
      </w:r>
    </w:p>
    <w:p w14:paraId="4565C143" w14:textId="77777777" w:rsidR="000B028E" w:rsidRDefault="000B028E" w:rsidP="000B028E">
      <w:pPr>
        <w:pStyle w:val="ListParagraph"/>
        <w:keepNext/>
        <w:spacing w:line="360" w:lineRule="auto"/>
        <w:ind w:left="0"/>
        <w:contextualSpacing w:val="0"/>
        <w:jc w:val="center"/>
      </w:pPr>
      <w:r>
        <w:rPr>
          <w:rFonts w:ascii="Times New Roman" w:hAnsi="Times New Roman"/>
          <w:noProof/>
          <w:sz w:val="24"/>
          <w:szCs w:val="24"/>
          <w:lang w:val="en-IN"/>
        </w:rPr>
        <w:drawing>
          <wp:inline distT="0" distB="0" distL="0" distR="0" wp14:anchorId="15000E02" wp14:editId="7BF144F0">
            <wp:extent cx="1971456" cy="3237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RobotFlowChart.jpeg"/>
                    <pic:cNvPicPr/>
                  </pic:nvPicPr>
                  <pic:blipFill rotWithShape="1">
                    <a:blip r:embed="rId16" cstate="print">
                      <a:extLst>
                        <a:ext uri="{28A0092B-C50C-407E-A947-70E740481C1C}">
                          <a14:useLocalDpi xmlns:a14="http://schemas.microsoft.com/office/drawing/2010/main" val="0"/>
                        </a:ext>
                      </a:extLst>
                    </a:blip>
                    <a:srcRect t="2640"/>
                    <a:stretch/>
                  </pic:blipFill>
                  <pic:spPr bwMode="auto">
                    <a:xfrm>
                      <a:off x="0" y="0"/>
                      <a:ext cx="1977508" cy="3247168"/>
                    </a:xfrm>
                    <a:prstGeom prst="rect">
                      <a:avLst/>
                    </a:prstGeom>
                    <a:ln>
                      <a:noFill/>
                    </a:ln>
                    <a:extLst>
                      <a:ext uri="{53640926-AAD7-44D8-BBD7-CCE9431645EC}">
                        <a14:shadowObscured xmlns:a14="http://schemas.microsoft.com/office/drawing/2010/main"/>
                      </a:ext>
                    </a:extLst>
                  </pic:spPr>
                </pic:pic>
              </a:graphicData>
            </a:graphic>
          </wp:inline>
        </w:drawing>
      </w:r>
    </w:p>
    <w:p w14:paraId="3B72EAF6" w14:textId="4DF6BE3B" w:rsidR="000B028E" w:rsidRPr="00183188" w:rsidRDefault="000B028E" w:rsidP="000B028E">
      <w:pPr>
        <w:pStyle w:val="Caption"/>
        <w:jc w:val="center"/>
        <w:rPr>
          <w:color w:val="auto"/>
          <w:sz w:val="32"/>
          <w:szCs w:val="24"/>
          <w:lang w:val="en-IN"/>
        </w:rPr>
      </w:pPr>
      <w:bookmarkStart w:id="35" w:name="_Toc8706133"/>
      <w:r w:rsidRPr="00183188">
        <w:rPr>
          <w:color w:val="auto"/>
          <w:sz w:val="22"/>
        </w:rPr>
        <w:t xml:space="preserve">Figure </w:t>
      </w:r>
      <w:r w:rsidRPr="00183188">
        <w:rPr>
          <w:color w:val="auto"/>
          <w:sz w:val="22"/>
        </w:rPr>
        <w:fldChar w:fldCharType="begin"/>
      </w:r>
      <w:r w:rsidRPr="00183188">
        <w:rPr>
          <w:color w:val="auto"/>
          <w:sz w:val="22"/>
        </w:rPr>
        <w:instrText xml:space="preserve"> SEQ Figure \* ARABIC </w:instrText>
      </w:r>
      <w:r w:rsidRPr="00183188">
        <w:rPr>
          <w:color w:val="auto"/>
          <w:sz w:val="22"/>
        </w:rPr>
        <w:fldChar w:fldCharType="separate"/>
      </w:r>
      <w:r w:rsidR="00946F5B">
        <w:rPr>
          <w:noProof/>
          <w:color w:val="auto"/>
          <w:sz w:val="22"/>
        </w:rPr>
        <w:t>6</w:t>
      </w:r>
      <w:r w:rsidRPr="00183188">
        <w:rPr>
          <w:color w:val="auto"/>
          <w:sz w:val="22"/>
        </w:rPr>
        <w:fldChar w:fldCharType="end"/>
      </w:r>
      <w:r w:rsidRPr="00183188">
        <w:rPr>
          <w:color w:val="auto"/>
          <w:sz w:val="22"/>
        </w:rPr>
        <w:t xml:space="preserve"> </w:t>
      </w:r>
      <w:proofErr w:type="spellStart"/>
      <w:r w:rsidRPr="00183188">
        <w:rPr>
          <w:color w:val="auto"/>
          <w:sz w:val="22"/>
        </w:rPr>
        <w:t>moveRobot</w:t>
      </w:r>
      <w:proofErr w:type="spellEnd"/>
      <w:r w:rsidRPr="00183188">
        <w:rPr>
          <w:color w:val="auto"/>
          <w:sz w:val="22"/>
        </w:rPr>
        <w:t xml:space="preserve"> Flowchart</w:t>
      </w:r>
      <w:bookmarkEnd w:id="35"/>
    </w:p>
    <w:p w14:paraId="5B0B0EEC" w14:textId="17D95EEA" w:rsidR="000B028E" w:rsidRPr="0027318C" w:rsidRDefault="0027318C" w:rsidP="0027318C">
      <w:pPr>
        <w:autoSpaceDE w:val="0"/>
        <w:autoSpaceDN w:val="0"/>
        <w:adjustRightInd w:val="0"/>
        <w:spacing w:line="360" w:lineRule="auto"/>
        <w:jc w:val="both"/>
        <w:rPr>
          <w:rFonts w:eastAsia="Calibri"/>
          <w:lang w:val="en-IN"/>
        </w:rPr>
      </w:pPr>
      <w:r w:rsidRPr="0027318C">
        <w:rPr>
          <w:rFonts w:eastAsia="Calibri"/>
          <w:lang w:val="en-IN"/>
        </w:rPr>
        <w:lastRenderedPageBreak/>
        <w:t xml:space="preserve">4. </w:t>
      </w:r>
      <w:proofErr w:type="spellStart"/>
      <w:r w:rsidRPr="0027318C">
        <w:rPr>
          <w:rFonts w:eastAsia="Calibri"/>
          <w:lang w:val="en-IN"/>
        </w:rPr>
        <w:t>resetPosition</w:t>
      </w:r>
      <w:proofErr w:type="spellEnd"/>
      <w:r w:rsidRPr="0027318C">
        <w:rPr>
          <w:rFonts w:eastAsia="Calibri"/>
          <w:lang w:val="en-IN"/>
        </w:rPr>
        <w:t>: This method is used to spawn the robot at a random location in the environment based on the start position input</w:t>
      </w:r>
    </w:p>
    <w:p w14:paraId="27D229A0" w14:textId="476FAC06" w:rsidR="005B1595" w:rsidRDefault="005B1595" w:rsidP="005B1595">
      <w:pPr>
        <w:pStyle w:val="Heading3"/>
        <w:rPr>
          <w:rFonts w:ascii="Times New Roman" w:hAnsi="Times New Roman" w:cs="Times New Roman"/>
          <w:color w:val="auto"/>
        </w:rPr>
      </w:pPr>
      <w:bookmarkStart w:id="36" w:name="_Toc8718351"/>
      <w:r w:rsidRPr="00EC149E">
        <w:rPr>
          <w:rFonts w:ascii="Times New Roman" w:hAnsi="Times New Roman" w:cs="Times New Roman"/>
          <w:color w:val="auto"/>
        </w:rPr>
        <w:t>2.2.</w:t>
      </w:r>
      <w:r>
        <w:rPr>
          <w:rFonts w:ascii="Times New Roman" w:hAnsi="Times New Roman" w:cs="Times New Roman"/>
          <w:color w:val="auto"/>
        </w:rPr>
        <w:t>2</w:t>
      </w:r>
      <w:r w:rsidRPr="00EC149E">
        <w:rPr>
          <w:rFonts w:ascii="Times New Roman" w:hAnsi="Times New Roman" w:cs="Times New Roman"/>
          <w:color w:val="auto"/>
        </w:rPr>
        <w:t xml:space="preserve"> </w:t>
      </w:r>
      <w:r>
        <w:rPr>
          <w:rFonts w:ascii="Times New Roman" w:hAnsi="Times New Roman" w:cs="Times New Roman"/>
          <w:color w:val="auto"/>
        </w:rPr>
        <w:t>Turtlebot Controller</w:t>
      </w:r>
      <w:bookmarkEnd w:id="36"/>
    </w:p>
    <w:p w14:paraId="305E9662" w14:textId="77777777" w:rsidR="00B01877" w:rsidRPr="00B01877" w:rsidRDefault="00B01877" w:rsidP="00B01877">
      <w:pPr>
        <w:spacing w:line="360" w:lineRule="auto"/>
        <w:jc w:val="both"/>
      </w:pPr>
    </w:p>
    <w:p w14:paraId="59FF1BD8" w14:textId="7E6D1DCA" w:rsidR="005B1595" w:rsidRPr="005B1595" w:rsidRDefault="005B1595" w:rsidP="005B1595">
      <w:pPr>
        <w:autoSpaceDE w:val="0"/>
        <w:autoSpaceDN w:val="0"/>
        <w:adjustRightInd w:val="0"/>
        <w:spacing w:line="360" w:lineRule="auto"/>
        <w:jc w:val="both"/>
        <w:rPr>
          <w:rFonts w:eastAsia="Calibri"/>
          <w:lang w:val="en-IN"/>
        </w:rPr>
      </w:pPr>
      <w:r w:rsidRPr="005B1595">
        <w:rPr>
          <w:rFonts w:eastAsia="Calibri"/>
          <w:lang w:val="en-IN"/>
        </w:rPr>
        <w:t>The turtlebot controller performs the function of handling the turtlebot in the</w:t>
      </w:r>
      <w:r>
        <w:rPr>
          <w:rFonts w:eastAsia="Calibri"/>
          <w:lang w:val="en-IN"/>
        </w:rPr>
        <w:t xml:space="preserve"> </w:t>
      </w:r>
      <w:r w:rsidRPr="005B1595">
        <w:rPr>
          <w:rFonts w:eastAsia="Calibri"/>
          <w:lang w:val="en-IN"/>
        </w:rPr>
        <w:t>Gazebo simulator. This module interfaces the robot and the program under execution through ROS</w:t>
      </w:r>
      <w:r>
        <w:rPr>
          <w:rFonts w:eastAsia="Calibri"/>
          <w:lang w:val="en-IN"/>
        </w:rPr>
        <w:t xml:space="preserve"> </w:t>
      </w:r>
      <w:r w:rsidRPr="005B1595">
        <w:rPr>
          <w:rFonts w:eastAsia="Calibri"/>
          <w:lang w:val="en-IN"/>
        </w:rPr>
        <w:t xml:space="preserve">interface. The following sensor and actuator data </w:t>
      </w:r>
      <w:proofErr w:type="gramStart"/>
      <w:r w:rsidRPr="005B1595">
        <w:rPr>
          <w:rFonts w:eastAsia="Calibri"/>
          <w:lang w:val="en-IN"/>
        </w:rPr>
        <w:t>is</w:t>
      </w:r>
      <w:proofErr w:type="gramEnd"/>
      <w:r w:rsidRPr="005B1595">
        <w:rPr>
          <w:rFonts w:eastAsia="Calibri"/>
          <w:lang w:val="en-IN"/>
        </w:rPr>
        <w:t xml:space="preserve"> received from the robot:</w:t>
      </w:r>
    </w:p>
    <w:p w14:paraId="20A094F0" w14:textId="1A959328" w:rsidR="005B1595" w:rsidRDefault="005B1595" w:rsidP="00693DB8">
      <w:pPr>
        <w:pStyle w:val="ListParagraph"/>
        <w:numPr>
          <w:ilvl w:val="0"/>
          <w:numId w:val="1"/>
        </w:numPr>
        <w:autoSpaceDE w:val="0"/>
        <w:autoSpaceDN w:val="0"/>
        <w:adjustRightInd w:val="0"/>
        <w:spacing w:line="360" w:lineRule="auto"/>
        <w:jc w:val="both"/>
        <w:rPr>
          <w:rFonts w:ascii="Times New Roman" w:hAnsi="Times New Roman"/>
          <w:sz w:val="24"/>
          <w:szCs w:val="24"/>
          <w:lang w:val="en-IN"/>
        </w:rPr>
      </w:pPr>
      <w:r w:rsidRPr="005B1595">
        <w:rPr>
          <w:rFonts w:ascii="Times New Roman" w:hAnsi="Times New Roman"/>
          <w:sz w:val="24"/>
          <w:szCs w:val="24"/>
          <w:lang w:val="en-IN"/>
        </w:rPr>
        <w:t>Laser data: The laser data from the turtlebot provides the range of the obstacle. This sensor data is received by subscribing to the "/scan" ROS topic. Since the range data in the direction of the robot's heading is required for the case of a point robot, we make use of the laser range in the angle</w:t>
      </w:r>
      <w:r>
        <w:rPr>
          <w:rFonts w:ascii="Times New Roman" w:hAnsi="Times New Roman"/>
          <w:sz w:val="24"/>
          <w:szCs w:val="24"/>
          <w:lang w:val="en-IN"/>
        </w:rPr>
        <w:t xml:space="preserve"> </w:t>
      </w:r>
      <w:r w:rsidRPr="005B1595">
        <w:rPr>
          <w:rFonts w:ascii="Times New Roman" w:hAnsi="Times New Roman"/>
          <w:sz w:val="24"/>
          <w:szCs w:val="24"/>
          <w:lang w:val="en-IN"/>
        </w:rPr>
        <w:t xml:space="preserve">-10 </w:t>
      </w:r>
      <w:proofErr w:type="spellStart"/>
      <w:r w:rsidRPr="005B1595">
        <w:rPr>
          <w:rFonts w:ascii="Times New Roman" w:hAnsi="Times New Roman"/>
          <w:sz w:val="24"/>
          <w:szCs w:val="24"/>
          <w:lang w:val="en-IN"/>
        </w:rPr>
        <w:t>deg</w:t>
      </w:r>
      <w:proofErr w:type="spellEnd"/>
      <w:r w:rsidRPr="005B1595">
        <w:rPr>
          <w:rFonts w:ascii="Times New Roman" w:hAnsi="Times New Roman"/>
          <w:sz w:val="24"/>
          <w:szCs w:val="24"/>
          <w:lang w:val="en-IN"/>
        </w:rPr>
        <w:t xml:space="preserve"> to 10 deg. The maximum range that can be received is 50 m</w:t>
      </w:r>
    </w:p>
    <w:p w14:paraId="773B1482" w14:textId="77777777" w:rsidR="005B1595" w:rsidRDefault="005B1595" w:rsidP="005B1595">
      <w:pPr>
        <w:pStyle w:val="ListParagraph"/>
        <w:autoSpaceDE w:val="0"/>
        <w:autoSpaceDN w:val="0"/>
        <w:adjustRightInd w:val="0"/>
        <w:spacing w:line="360" w:lineRule="auto"/>
        <w:ind w:left="780"/>
        <w:jc w:val="both"/>
        <w:rPr>
          <w:rFonts w:ascii="Times New Roman" w:hAnsi="Times New Roman"/>
          <w:sz w:val="24"/>
          <w:szCs w:val="24"/>
          <w:lang w:val="en-IN"/>
        </w:rPr>
      </w:pPr>
    </w:p>
    <w:p w14:paraId="4B7E8597" w14:textId="7D00965E" w:rsidR="005B1595" w:rsidRPr="005B1595" w:rsidRDefault="005B1595" w:rsidP="00693DB8">
      <w:pPr>
        <w:pStyle w:val="ListParagraph"/>
        <w:numPr>
          <w:ilvl w:val="0"/>
          <w:numId w:val="1"/>
        </w:numPr>
        <w:autoSpaceDE w:val="0"/>
        <w:autoSpaceDN w:val="0"/>
        <w:adjustRightInd w:val="0"/>
        <w:spacing w:line="360" w:lineRule="auto"/>
        <w:jc w:val="both"/>
        <w:rPr>
          <w:rFonts w:ascii="Times New Roman" w:hAnsi="Times New Roman"/>
          <w:sz w:val="24"/>
          <w:szCs w:val="24"/>
          <w:lang w:val="en-IN"/>
        </w:rPr>
      </w:pPr>
      <w:r w:rsidRPr="005B1595">
        <w:rPr>
          <w:rFonts w:ascii="Times New Roman" w:hAnsi="Times New Roman"/>
          <w:sz w:val="24"/>
          <w:szCs w:val="24"/>
          <w:lang w:val="en-IN"/>
        </w:rPr>
        <w:t>Model States:</w:t>
      </w:r>
      <w:r>
        <w:rPr>
          <w:rFonts w:ascii="Times New Roman" w:hAnsi="Times New Roman"/>
          <w:sz w:val="24"/>
          <w:szCs w:val="24"/>
          <w:lang w:val="en-IN"/>
        </w:rPr>
        <w:t xml:space="preserve"> </w:t>
      </w:r>
      <w:r w:rsidRPr="005B1595">
        <w:rPr>
          <w:rFonts w:ascii="Times New Roman" w:hAnsi="Times New Roman"/>
          <w:sz w:val="24"/>
          <w:szCs w:val="24"/>
          <w:lang w:val="en-IN"/>
        </w:rPr>
        <w:t>The model states ROS topic contains the information of the models that are</w:t>
      </w:r>
    </w:p>
    <w:p w14:paraId="067539C3" w14:textId="1893243E" w:rsidR="005B1595" w:rsidRPr="005B1595" w:rsidRDefault="005B1595" w:rsidP="005B1595">
      <w:pPr>
        <w:pStyle w:val="ListParagraph"/>
        <w:autoSpaceDE w:val="0"/>
        <w:autoSpaceDN w:val="0"/>
        <w:adjustRightInd w:val="0"/>
        <w:spacing w:line="360" w:lineRule="auto"/>
        <w:ind w:left="780"/>
        <w:jc w:val="both"/>
        <w:rPr>
          <w:rFonts w:ascii="Times New Roman" w:hAnsi="Times New Roman"/>
          <w:sz w:val="24"/>
          <w:szCs w:val="24"/>
          <w:lang w:val="en-IN"/>
        </w:rPr>
      </w:pPr>
      <w:r w:rsidRPr="005B1595">
        <w:rPr>
          <w:rFonts w:ascii="Times New Roman" w:hAnsi="Times New Roman"/>
          <w:sz w:val="24"/>
          <w:szCs w:val="24"/>
          <w:lang w:val="en-IN"/>
        </w:rPr>
        <w:t>spawned in the system along with the pose and orientation information. We make use of this topic</w:t>
      </w:r>
      <w:r>
        <w:rPr>
          <w:rFonts w:ascii="Times New Roman" w:hAnsi="Times New Roman"/>
          <w:sz w:val="24"/>
          <w:szCs w:val="24"/>
          <w:lang w:val="en-IN"/>
        </w:rPr>
        <w:t xml:space="preserve"> </w:t>
      </w:r>
      <w:r w:rsidRPr="005B1595">
        <w:rPr>
          <w:rFonts w:ascii="Times New Roman" w:hAnsi="Times New Roman"/>
          <w:sz w:val="24"/>
          <w:szCs w:val="24"/>
          <w:lang w:val="en-IN"/>
        </w:rPr>
        <w:t>to spawn the turtlebot in the simulation environment in di</w:t>
      </w:r>
      <w:r>
        <w:rPr>
          <w:rFonts w:ascii="Times New Roman" w:hAnsi="Times New Roman"/>
          <w:sz w:val="24"/>
          <w:szCs w:val="24"/>
          <w:lang w:val="en-IN"/>
        </w:rPr>
        <w:t>ff</w:t>
      </w:r>
      <w:r w:rsidRPr="005B1595">
        <w:rPr>
          <w:rFonts w:ascii="Times New Roman" w:hAnsi="Times New Roman"/>
          <w:sz w:val="24"/>
          <w:szCs w:val="24"/>
          <w:lang w:val="en-IN"/>
        </w:rPr>
        <w:t xml:space="preserve">erent positions. The ground truth </w:t>
      </w:r>
      <w:proofErr w:type="gramStart"/>
      <w:r w:rsidRPr="005B1595">
        <w:rPr>
          <w:rFonts w:ascii="Times New Roman" w:hAnsi="Times New Roman"/>
          <w:sz w:val="24"/>
          <w:szCs w:val="24"/>
          <w:lang w:val="en-IN"/>
        </w:rPr>
        <w:t>pose</w:t>
      </w:r>
      <w:proofErr w:type="gramEnd"/>
      <w:r>
        <w:rPr>
          <w:rFonts w:ascii="Times New Roman" w:hAnsi="Times New Roman"/>
          <w:sz w:val="24"/>
          <w:szCs w:val="24"/>
          <w:lang w:val="en-IN"/>
        </w:rPr>
        <w:t xml:space="preserve"> </w:t>
      </w:r>
      <w:r w:rsidRPr="005B1595">
        <w:rPr>
          <w:rFonts w:ascii="Times New Roman" w:hAnsi="Times New Roman"/>
          <w:sz w:val="24"/>
          <w:szCs w:val="24"/>
          <w:lang w:val="en-IN"/>
        </w:rPr>
        <w:t>and orientation of the robot is obtained from this topic. It is a</w:t>
      </w:r>
      <w:r>
        <w:rPr>
          <w:rFonts w:ascii="Times New Roman" w:hAnsi="Times New Roman"/>
          <w:sz w:val="24"/>
          <w:szCs w:val="24"/>
          <w:lang w:val="en-IN"/>
        </w:rPr>
        <w:t xml:space="preserve"> </w:t>
      </w:r>
      <w:r w:rsidRPr="005B1595">
        <w:rPr>
          <w:rFonts w:ascii="Times New Roman" w:hAnsi="Times New Roman"/>
          <w:sz w:val="24"/>
          <w:szCs w:val="24"/>
          <w:lang w:val="en-IN"/>
        </w:rPr>
        <w:t>simulation of the case of an actual</w:t>
      </w:r>
      <w:r>
        <w:rPr>
          <w:rFonts w:ascii="Times New Roman" w:hAnsi="Times New Roman"/>
          <w:sz w:val="24"/>
          <w:szCs w:val="24"/>
          <w:lang w:val="en-IN"/>
        </w:rPr>
        <w:t xml:space="preserve"> </w:t>
      </w:r>
      <w:r w:rsidRPr="005B1595">
        <w:rPr>
          <w:rFonts w:ascii="Times New Roman" w:hAnsi="Times New Roman"/>
          <w:sz w:val="24"/>
          <w:szCs w:val="24"/>
          <w:lang w:val="en-IN"/>
        </w:rPr>
        <w:t>hardware in which the pose is obtained based on GPS, ODOM or any other sensor data</w:t>
      </w:r>
    </w:p>
    <w:p w14:paraId="1417B72A" w14:textId="6AC9F3FF" w:rsidR="005B1595" w:rsidRPr="004F4684" w:rsidRDefault="005B1595" w:rsidP="00693DB8">
      <w:pPr>
        <w:pStyle w:val="ListParagraph"/>
        <w:numPr>
          <w:ilvl w:val="0"/>
          <w:numId w:val="1"/>
        </w:numPr>
        <w:autoSpaceDE w:val="0"/>
        <w:autoSpaceDN w:val="0"/>
        <w:adjustRightInd w:val="0"/>
        <w:spacing w:line="360" w:lineRule="auto"/>
        <w:jc w:val="both"/>
        <w:rPr>
          <w:rFonts w:ascii="Times New Roman" w:hAnsi="Times New Roman"/>
          <w:lang w:val="en-IN"/>
        </w:rPr>
      </w:pPr>
      <w:r w:rsidRPr="00166ACA">
        <w:rPr>
          <w:lang w:val="en-IN"/>
        </w:rPr>
        <w:t xml:space="preserve"> </w:t>
      </w:r>
      <w:r w:rsidRPr="00166ACA">
        <w:rPr>
          <w:rFonts w:ascii="Times New Roman" w:hAnsi="Times New Roman"/>
          <w:sz w:val="24"/>
          <w:lang w:val="en-IN"/>
        </w:rPr>
        <w:t xml:space="preserve">Velocity publisher: The vel_cmd topic is used to publish the velocity data to the robot. It contains the linear velocity input in the x, y, z direction and angular velocity input in the x, y, z direction. The data is published using twist message. The rate at which data is published is defined in the </w:t>
      </w:r>
      <w:proofErr w:type="spellStart"/>
      <w:r w:rsidRPr="00166ACA">
        <w:rPr>
          <w:rFonts w:ascii="Times New Roman" w:hAnsi="Times New Roman"/>
          <w:sz w:val="24"/>
          <w:lang w:val="en-IN"/>
        </w:rPr>
        <w:t>ros</w:t>
      </w:r>
      <w:proofErr w:type="spellEnd"/>
      <w:r w:rsidRPr="00166ACA">
        <w:rPr>
          <w:rFonts w:ascii="Times New Roman" w:hAnsi="Times New Roman"/>
          <w:sz w:val="24"/>
          <w:lang w:val="en-IN"/>
        </w:rPr>
        <w:t xml:space="preserve"> rate</w:t>
      </w:r>
    </w:p>
    <w:p w14:paraId="60A26616" w14:textId="77777777" w:rsidR="004F4684" w:rsidRPr="00166ACA" w:rsidRDefault="004F4684" w:rsidP="004F4684">
      <w:pPr>
        <w:pStyle w:val="ListParagraph"/>
        <w:autoSpaceDE w:val="0"/>
        <w:autoSpaceDN w:val="0"/>
        <w:adjustRightInd w:val="0"/>
        <w:spacing w:line="360" w:lineRule="auto"/>
        <w:ind w:left="780"/>
        <w:jc w:val="both"/>
        <w:rPr>
          <w:rFonts w:ascii="Times New Roman" w:hAnsi="Times New Roman"/>
          <w:lang w:val="en-IN"/>
        </w:rPr>
      </w:pPr>
    </w:p>
    <w:p w14:paraId="6CDA7071" w14:textId="77777777" w:rsidR="005B1595" w:rsidRPr="005B1595" w:rsidRDefault="005B1595" w:rsidP="005B1595">
      <w:pPr>
        <w:autoSpaceDE w:val="0"/>
        <w:autoSpaceDN w:val="0"/>
        <w:adjustRightInd w:val="0"/>
        <w:spacing w:line="360" w:lineRule="auto"/>
        <w:jc w:val="both"/>
        <w:rPr>
          <w:rFonts w:eastAsia="Calibri"/>
          <w:lang w:val="en-IN"/>
        </w:rPr>
      </w:pPr>
      <w:r w:rsidRPr="005B1595">
        <w:rPr>
          <w:rFonts w:eastAsia="Calibri"/>
          <w:lang w:val="en-IN"/>
        </w:rPr>
        <w:t>The main functionality of the controller is as given below:</w:t>
      </w:r>
    </w:p>
    <w:p w14:paraId="0962808C" w14:textId="77777777" w:rsidR="004F4684" w:rsidRPr="00C82BDE" w:rsidRDefault="005B1595" w:rsidP="00693DB8">
      <w:pPr>
        <w:pStyle w:val="ListParagraph"/>
        <w:numPr>
          <w:ilvl w:val="0"/>
          <w:numId w:val="2"/>
        </w:numPr>
        <w:autoSpaceDE w:val="0"/>
        <w:autoSpaceDN w:val="0"/>
        <w:adjustRightInd w:val="0"/>
        <w:spacing w:line="360" w:lineRule="auto"/>
        <w:jc w:val="both"/>
        <w:rPr>
          <w:rFonts w:ascii="Times New Roman" w:hAnsi="Times New Roman"/>
          <w:sz w:val="24"/>
          <w:szCs w:val="24"/>
          <w:lang w:val="en-IN"/>
        </w:rPr>
      </w:pPr>
      <w:r w:rsidRPr="00C82BDE">
        <w:rPr>
          <w:rFonts w:ascii="Times New Roman" w:hAnsi="Times New Roman"/>
          <w:sz w:val="24"/>
          <w:szCs w:val="24"/>
          <w:lang w:val="en-IN"/>
        </w:rPr>
        <w:t>Spawning and respawning the turtlebot at the end of each episode in the simulator environment</w:t>
      </w:r>
    </w:p>
    <w:p w14:paraId="4713441B" w14:textId="77777777" w:rsidR="004F4684" w:rsidRPr="00C82BDE" w:rsidRDefault="005B1595" w:rsidP="00693DB8">
      <w:pPr>
        <w:pStyle w:val="ListParagraph"/>
        <w:numPr>
          <w:ilvl w:val="0"/>
          <w:numId w:val="2"/>
        </w:numPr>
        <w:autoSpaceDE w:val="0"/>
        <w:autoSpaceDN w:val="0"/>
        <w:adjustRightInd w:val="0"/>
        <w:spacing w:line="360" w:lineRule="auto"/>
        <w:jc w:val="both"/>
        <w:rPr>
          <w:rFonts w:ascii="Times New Roman" w:hAnsi="Times New Roman"/>
          <w:sz w:val="24"/>
          <w:szCs w:val="24"/>
          <w:lang w:val="en-IN"/>
        </w:rPr>
      </w:pPr>
      <w:r w:rsidRPr="00C82BDE">
        <w:rPr>
          <w:rFonts w:ascii="Times New Roman" w:hAnsi="Times New Roman"/>
          <w:sz w:val="24"/>
          <w:szCs w:val="24"/>
          <w:lang w:val="en-IN"/>
        </w:rPr>
        <w:t xml:space="preserve"> Rotate to the given orientation and navigate to the new position. A closed loop feedback is applied</w:t>
      </w:r>
      <w:r w:rsidR="004F4684" w:rsidRPr="00C82BDE">
        <w:rPr>
          <w:rFonts w:ascii="Times New Roman" w:hAnsi="Times New Roman"/>
          <w:sz w:val="24"/>
          <w:szCs w:val="24"/>
          <w:lang w:val="en-IN"/>
        </w:rPr>
        <w:t xml:space="preserve"> </w:t>
      </w:r>
      <w:r w:rsidRPr="00C82BDE">
        <w:rPr>
          <w:rFonts w:ascii="Times New Roman" w:hAnsi="Times New Roman"/>
          <w:sz w:val="24"/>
          <w:szCs w:val="24"/>
          <w:lang w:val="en-IN"/>
        </w:rPr>
        <w:t>here. The angle of rotation and increment in position is determined based on the action input. In</w:t>
      </w:r>
      <w:r w:rsidR="004F4684" w:rsidRPr="00C82BDE">
        <w:rPr>
          <w:rFonts w:ascii="Times New Roman" w:hAnsi="Times New Roman"/>
          <w:sz w:val="24"/>
          <w:szCs w:val="24"/>
          <w:lang w:val="en-IN"/>
        </w:rPr>
        <w:t xml:space="preserve"> </w:t>
      </w:r>
      <w:r w:rsidRPr="00C82BDE">
        <w:rPr>
          <w:rFonts w:ascii="Times New Roman" w:hAnsi="Times New Roman"/>
          <w:sz w:val="24"/>
          <w:szCs w:val="24"/>
          <w:lang w:val="en-IN"/>
        </w:rPr>
        <w:t>the rotation motion, we compare the increment in the angle with the current orientation and based</w:t>
      </w:r>
      <w:r w:rsidR="004F4684" w:rsidRPr="00C82BDE">
        <w:rPr>
          <w:rFonts w:ascii="Times New Roman" w:hAnsi="Times New Roman"/>
          <w:sz w:val="24"/>
          <w:szCs w:val="24"/>
          <w:lang w:val="en-IN"/>
        </w:rPr>
        <w:t xml:space="preserve"> </w:t>
      </w:r>
      <w:r w:rsidRPr="00C82BDE">
        <w:rPr>
          <w:rFonts w:ascii="Times New Roman" w:hAnsi="Times New Roman"/>
          <w:sz w:val="24"/>
          <w:szCs w:val="24"/>
          <w:lang w:val="en-IN"/>
        </w:rPr>
        <w:t>on this an appropriate rotation is performed. Thereby achieving the required position. In case of</w:t>
      </w:r>
      <w:r w:rsidR="004F4684" w:rsidRPr="00C82BDE">
        <w:rPr>
          <w:rFonts w:ascii="Times New Roman" w:hAnsi="Times New Roman"/>
          <w:sz w:val="24"/>
          <w:szCs w:val="24"/>
          <w:lang w:val="en-IN"/>
        </w:rPr>
        <w:t xml:space="preserve"> </w:t>
      </w:r>
      <w:r w:rsidRPr="00C82BDE">
        <w:rPr>
          <w:rFonts w:ascii="Times New Roman" w:hAnsi="Times New Roman"/>
          <w:sz w:val="24"/>
          <w:szCs w:val="24"/>
          <w:lang w:val="en-IN"/>
        </w:rPr>
        <w:t>increment in position, the pose of the robot is continuously monitored and compared with the</w:t>
      </w:r>
      <w:r w:rsidR="004F4684" w:rsidRPr="00C82BDE">
        <w:rPr>
          <w:rFonts w:ascii="Times New Roman" w:hAnsi="Times New Roman"/>
          <w:sz w:val="24"/>
          <w:szCs w:val="24"/>
          <w:lang w:val="en-IN"/>
        </w:rPr>
        <w:t xml:space="preserve"> </w:t>
      </w:r>
      <w:r w:rsidRPr="00C82BDE">
        <w:rPr>
          <w:rFonts w:ascii="Times New Roman" w:hAnsi="Times New Roman"/>
          <w:sz w:val="24"/>
          <w:szCs w:val="24"/>
          <w:lang w:val="en-IN"/>
        </w:rPr>
        <w:t>target position. Based on this a linear velocity of 0.2ms is applied to the robot</w:t>
      </w:r>
      <w:r w:rsidR="004F4684" w:rsidRPr="00C82BDE">
        <w:rPr>
          <w:rFonts w:ascii="Times New Roman" w:hAnsi="Times New Roman"/>
          <w:sz w:val="24"/>
          <w:szCs w:val="24"/>
          <w:lang w:val="en-IN"/>
        </w:rPr>
        <w:t>.</w:t>
      </w:r>
    </w:p>
    <w:p w14:paraId="79AE2509" w14:textId="78D40164" w:rsidR="005B1595" w:rsidRDefault="005B1595" w:rsidP="00693DB8">
      <w:pPr>
        <w:pStyle w:val="ListParagraph"/>
        <w:numPr>
          <w:ilvl w:val="0"/>
          <w:numId w:val="2"/>
        </w:numPr>
        <w:autoSpaceDE w:val="0"/>
        <w:autoSpaceDN w:val="0"/>
        <w:adjustRightInd w:val="0"/>
        <w:spacing w:line="360" w:lineRule="auto"/>
        <w:jc w:val="both"/>
        <w:rPr>
          <w:rFonts w:ascii="Times New Roman" w:hAnsi="Times New Roman"/>
          <w:sz w:val="24"/>
          <w:szCs w:val="24"/>
          <w:lang w:val="en-IN"/>
        </w:rPr>
      </w:pPr>
      <w:r w:rsidRPr="00C82BDE">
        <w:rPr>
          <w:rFonts w:ascii="Times New Roman" w:hAnsi="Times New Roman"/>
          <w:sz w:val="24"/>
          <w:szCs w:val="24"/>
          <w:lang w:val="en-IN"/>
        </w:rPr>
        <w:lastRenderedPageBreak/>
        <w:t xml:space="preserve"> Continuously read the sensor data and provide inputs to the actuator</w:t>
      </w:r>
    </w:p>
    <w:p w14:paraId="7846460C" w14:textId="77777777" w:rsidR="00750C49" w:rsidRPr="00C82BDE" w:rsidRDefault="00750C49" w:rsidP="00750C49">
      <w:pPr>
        <w:pStyle w:val="ListParagraph"/>
        <w:autoSpaceDE w:val="0"/>
        <w:autoSpaceDN w:val="0"/>
        <w:adjustRightInd w:val="0"/>
        <w:spacing w:line="360" w:lineRule="auto"/>
        <w:ind w:left="780"/>
        <w:jc w:val="both"/>
        <w:rPr>
          <w:rFonts w:ascii="Times New Roman" w:hAnsi="Times New Roman"/>
          <w:sz w:val="24"/>
          <w:szCs w:val="24"/>
          <w:lang w:val="en-IN"/>
        </w:rPr>
      </w:pPr>
    </w:p>
    <w:p w14:paraId="689E712E" w14:textId="41D5A95E" w:rsidR="00D031EF" w:rsidRDefault="005B1595" w:rsidP="005B1595">
      <w:pPr>
        <w:pStyle w:val="ListParagraph"/>
        <w:spacing w:line="360" w:lineRule="auto"/>
        <w:ind w:left="0"/>
        <w:contextualSpacing w:val="0"/>
        <w:jc w:val="both"/>
        <w:rPr>
          <w:rFonts w:ascii="Times New Roman" w:hAnsi="Times New Roman"/>
          <w:sz w:val="24"/>
          <w:szCs w:val="24"/>
          <w:lang w:val="en-IN"/>
        </w:rPr>
      </w:pPr>
      <w:r w:rsidRPr="005B1595">
        <w:rPr>
          <w:rFonts w:ascii="Times New Roman" w:hAnsi="Times New Roman"/>
          <w:sz w:val="24"/>
          <w:szCs w:val="24"/>
          <w:lang w:val="en-IN"/>
        </w:rPr>
        <w:t xml:space="preserve">Below </w:t>
      </w:r>
      <w:r w:rsidR="00750C49">
        <w:rPr>
          <w:rFonts w:ascii="Times New Roman" w:hAnsi="Times New Roman"/>
          <w:sz w:val="24"/>
          <w:szCs w:val="24"/>
          <w:lang w:val="en-IN"/>
        </w:rPr>
        <w:t>fi</w:t>
      </w:r>
      <w:r w:rsidRPr="005B1595">
        <w:rPr>
          <w:rFonts w:ascii="Times New Roman" w:hAnsi="Times New Roman"/>
          <w:sz w:val="24"/>
          <w:szCs w:val="24"/>
          <w:lang w:val="en-IN"/>
        </w:rPr>
        <w:t>gure represents the class diagram of the turtlebot controller.</w:t>
      </w:r>
    </w:p>
    <w:p w14:paraId="3CCF53F0" w14:textId="77777777" w:rsidR="00750C49" w:rsidRPr="005B1595" w:rsidRDefault="00750C49" w:rsidP="005B1595">
      <w:pPr>
        <w:pStyle w:val="ListParagraph"/>
        <w:spacing w:line="360" w:lineRule="auto"/>
        <w:ind w:left="0"/>
        <w:contextualSpacing w:val="0"/>
        <w:jc w:val="both"/>
        <w:rPr>
          <w:rFonts w:ascii="Times New Roman" w:hAnsi="Times New Roman"/>
          <w:sz w:val="24"/>
          <w:szCs w:val="24"/>
        </w:rPr>
      </w:pPr>
    </w:p>
    <w:p w14:paraId="72E4F433" w14:textId="77777777" w:rsidR="00750C49" w:rsidRDefault="00750C49" w:rsidP="00750C49">
      <w:pPr>
        <w:pStyle w:val="ListParagraph"/>
        <w:keepNext/>
        <w:spacing w:line="360" w:lineRule="auto"/>
        <w:ind w:left="0"/>
        <w:contextualSpacing w:val="0"/>
        <w:jc w:val="center"/>
      </w:pPr>
      <w:r>
        <w:rPr>
          <w:rFonts w:ascii="Times New Roman" w:hAnsi="Times New Roman"/>
          <w:noProof/>
          <w:sz w:val="24"/>
          <w:szCs w:val="24"/>
        </w:rPr>
        <w:drawing>
          <wp:inline distT="0" distB="0" distL="0" distR="0" wp14:anchorId="655F104C" wp14:editId="5FE7626E">
            <wp:extent cx="5492115" cy="216511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rtlebotClass.jpeg"/>
                    <pic:cNvPicPr/>
                  </pic:nvPicPr>
                  <pic:blipFill>
                    <a:blip r:embed="rId17">
                      <a:extLst>
                        <a:ext uri="{28A0092B-C50C-407E-A947-70E740481C1C}">
                          <a14:useLocalDpi xmlns:a14="http://schemas.microsoft.com/office/drawing/2010/main" val="0"/>
                        </a:ext>
                      </a:extLst>
                    </a:blip>
                    <a:stretch>
                      <a:fillRect/>
                    </a:stretch>
                  </pic:blipFill>
                  <pic:spPr>
                    <a:xfrm>
                      <a:off x="0" y="0"/>
                      <a:ext cx="5509147" cy="2171831"/>
                    </a:xfrm>
                    <a:prstGeom prst="rect">
                      <a:avLst/>
                    </a:prstGeom>
                  </pic:spPr>
                </pic:pic>
              </a:graphicData>
            </a:graphic>
          </wp:inline>
        </w:drawing>
      </w:r>
    </w:p>
    <w:p w14:paraId="72B05FD7" w14:textId="4D4366D8" w:rsidR="00D031EF" w:rsidRPr="00750C49" w:rsidRDefault="00750C49" w:rsidP="00750C49">
      <w:pPr>
        <w:pStyle w:val="Caption"/>
        <w:jc w:val="center"/>
        <w:rPr>
          <w:color w:val="auto"/>
          <w:sz w:val="36"/>
          <w:szCs w:val="24"/>
        </w:rPr>
      </w:pPr>
      <w:bookmarkStart w:id="37" w:name="_Toc8706134"/>
      <w:r w:rsidRPr="00750C49">
        <w:rPr>
          <w:color w:val="auto"/>
          <w:sz w:val="24"/>
        </w:rPr>
        <w:t xml:space="preserve">Figure </w:t>
      </w:r>
      <w:r w:rsidRPr="00750C49">
        <w:rPr>
          <w:color w:val="auto"/>
          <w:sz w:val="24"/>
        </w:rPr>
        <w:fldChar w:fldCharType="begin"/>
      </w:r>
      <w:r w:rsidRPr="00750C49">
        <w:rPr>
          <w:color w:val="auto"/>
          <w:sz w:val="24"/>
        </w:rPr>
        <w:instrText xml:space="preserve"> SEQ Figure \* ARABIC </w:instrText>
      </w:r>
      <w:r w:rsidRPr="00750C49">
        <w:rPr>
          <w:color w:val="auto"/>
          <w:sz w:val="24"/>
        </w:rPr>
        <w:fldChar w:fldCharType="separate"/>
      </w:r>
      <w:r w:rsidR="00946F5B">
        <w:rPr>
          <w:noProof/>
          <w:color w:val="auto"/>
          <w:sz w:val="24"/>
        </w:rPr>
        <w:t>7</w:t>
      </w:r>
      <w:r w:rsidRPr="00750C49">
        <w:rPr>
          <w:color w:val="auto"/>
          <w:sz w:val="24"/>
        </w:rPr>
        <w:fldChar w:fldCharType="end"/>
      </w:r>
      <w:r w:rsidRPr="00750C49">
        <w:rPr>
          <w:color w:val="auto"/>
          <w:sz w:val="24"/>
        </w:rPr>
        <w:t xml:space="preserve"> </w:t>
      </w:r>
      <w:proofErr w:type="spellStart"/>
      <w:r w:rsidRPr="00750C49">
        <w:rPr>
          <w:color w:val="auto"/>
          <w:sz w:val="24"/>
        </w:rPr>
        <w:t>TurtleBotClass</w:t>
      </w:r>
      <w:bookmarkEnd w:id="37"/>
      <w:proofErr w:type="spellEnd"/>
    </w:p>
    <w:p w14:paraId="4C1B74B2" w14:textId="58200891" w:rsidR="00D031EF" w:rsidRDefault="00D031EF" w:rsidP="00911B23">
      <w:pPr>
        <w:pStyle w:val="ListParagraph"/>
        <w:spacing w:line="360" w:lineRule="auto"/>
        <w:ind w:left="714"/>
        <w:jc w:val="both"/>
        <w:rPr>
          <w:rFonts w:ascii="Times New Roman" w:hAnsi="Times New Roman"/>
        </w:rPr>
      </w:pPr>
    </w:p>
    <w:p w14:paraId="78CB32C9" w14:textId="77777777" w:rsidR="00340FB0" w:rsidRPr="00340FB0" w:rsidRDefault="00340FB0" w:rsidP="00340FB0">
      <w:pPr>
        <w:autoSpaceDE w:val="0"/>
        <w:autoSpaceDN w:val="0"/>
        <w:adjustRightInd w:val="0"/>
        <w:rPr>
          <w:rFonts w:eastAsia="Calibri"/>
          <w:lang w:val="en-IN"/>
        </w:rPr>
      </w:pPr>
      <w:r w:rsidRPr="00340FB0">
        <w:rPr>
          <w:rFonts w:eastAsia="Calibri"/>
          <w:lang w:val="en-IN"/>
        </w:rPr>
        <w:t>The important class members and variables are detailed below:</w:t>
      </w:r>
    </w:p>
    <w:p w14:paraId="26684F11" w14:textId="3443CFD1" w:rsidR="00340FB0" w:rsidRPr="00340FB0" w:rsidRDefault="00340FB0" w:rsidP="00340FB0">
      <w:pPr>
        <w:autoSpaceDE w:val="0"/>
        <w:autoSpaceDN w:val="0"/>
        <w:adjustRightInd w:val="0"/>
        <w:rPr>
          <w:rFonts w:eastAsia="Calibri"/>
          <w:lang w:val="en-IN"/>
        </w:rPr>
      </w:pPr>
    </w:p>
    <w:p w14:paraId="0AAE175F" w14:textId="77777777"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b/>
          <w:lang w:val="en-IN"/>
        </w:rPr>
        <w:t>Q Learning Module</w:t>
      </w:r>
      <w:r w:rsidRPr="00340FB0">
        <w:rPr>
          <w:rFonts w:eastAsia="Calibri"/>
          <w:lang w:val="en-IN"/>
        </w:rPr>
        <w:t xml:space="preserve"> This module is central to the system. The module forms the Q learning</w:t>
      </w:r>
    </w:p>
    <w:p w14:paraId="04ED0B6C" w14:textId="0B2949C3" w:rsid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 xml:space="preserve">implementation of the system. Since the environment can be discretized into </w:t>
      </w:r>
      <w:r>
        <w:rPr>
          <w:rFonts w:eastAsia="Calibri"/>
          <w:lang w:val="en-IN"/>
        </w:rPr>
        <w:t>fi</w:t>
      </w:r>
      <w:r w:rsidRPr="00340FB0">
        <w:rPr>
          <w:rFonts w:eastAsia="Calibri"/>
          <w:lang w:val="en-IN"/>
        </w:rPr>
        <w:t>nite number of actions</w:t>
      </w:r>
      <w:r>
        <w:rPr>
          <w:rFonts w:eastAsia="Calibri"/>
          <w:lang w:val="en-IN"/>
        </w:rPr>
        <w:t xml:space="preserve"> </w:t>
      </w:r>
      <w:r w:rsidRPr="00340FB0">
        <w:rPr>
          <w:rFonts w:eastAsia="Calibri"/>
          <w:lang w:val="en-IN"/>
        </w:rPr>
        <w:t>and state spaces, we make use of Q Table based Q learning approach.</w:t>
      </w:r>
    </w:p>
    <w:p w14:paraId="49FF84CC" w14:textId="77777777" w:rsidR="00340FB0" w:rsidRPr="00340FB0" w:rsidRDefault="00340FB0" w:rsidP="00340FB0">
      <w:pPr>
        <w:autoSpaceDE w:val="0"/>
        <w:autoSpaceDN w:val="0"/>
        <w:adjustRightInd w:val="0"/>
        <w:spacing w:line="360" w:lineRule="auto"/>
        <w:jc w:val="both"/>
        <w:rPr>
          <w:rFonts w:eastAsia="Calibri"/>
          <w:lang w:val="en-IN"/>
        </w:rPr>
      </w:pPr>
    </w:p>
    <w:p w14:paraId="14DBF438" w14:textId="63F62EE6"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The state of the system is de</w:t>
      </w:r>
      <w:r>
        <w:rPr>
          <w:rFonts w:eastAsia="Calibri"/>
          <w:lang w:val="en-IN"/>
        </w:rPr>
        <w:t>fi</w:t>
      </w:r>
      <w:r w:rsidRPr="00340FB0">
        <w:rPr>
          <w:rFonts w:eastAsia="Calibri"/>
          <w:lang w:val="en-IN"/>
        </w:rPr>
        <w:t>ned by the x and y position of the robot. The position of the robot is</w:t>
      </w:r>
    </w:p>
    <w:p w14:paraId="5534D4D8" w14:textId="77777777"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attributed to a grid position based on the grid size. The number of states in the system is determined</w:t>
      </w:r>
    </w:p>
    <w:p w14:paraId="66D64DC4" w14:textId="5DFF1177" w:rsid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based on the following equation:</w:t>
      </w:r>
    </w:p>
    <w:p w14:paraId="1D4DD7CD" w14:textId="77777777" w:rsidR="00340FB0" w:rsidRPr="00340FB0" w:rsidRDefault="00340FB0" w:rsidP="00340FB0">
      <w:pPr>
        <w:autoSpaceDE w:val="0"/>
        <w:autoSpaceDN w:val="0"/>
        <w:adjustRightInd w:val="0"/>
        <w:rPr>
          <w:rFonts w:eastAsia="Calibri"/>
          <w:lang w:val="en-IN"/>
        </w:rPr>
      </w:pPr>
    </w:p>
    <w:p w14:paraId="4672363D" w14:textId="4E5C9795" w:rsidR="00340FB0" w:rsidRDefault="00340FB0" w:rsidP="00340FB0">
      <w:pPr>
        <w:autoSpaceDE w:val="0"/>
        <w:autoSpaceDN w:val="0"/>
        <w:adjustRightInd w:val="0"/>
        <w:jc w:val="center"/>
        <w:rPr>
          <w:rFonts w:eastAsia="Calibri"/>
          <w:lang w:val="en-IN"/>
        </w:rPr>
      </w:pPr>
      <w:r w:rsidRPr="00340FB0">
        <w:rPr>
          <w:rFonts w:eastAsia="Calibri"/>
          <w:lang w:val="en-IN"/>
        </w:rPr>
        <w:t>stateNumRows = maximumMapLocationXAxis=gridSizeAlongX</w:t>
      </w:r>
    </w:p>
    <w:p w14:paraId="51300D3D" w14:textId="77777777" w:rsidR="00340FB0" w:rsidRPr="00340FB0" w:rsidRDefault="00340FB0" w:rsidP="00340FB0">
      <w:pPr>
        <w:autoSpaceDE w:val="0"/>
        <w:autoSpaceDN w:val="0"/>
        <w:adjustRightInd w:val="0"/>
        <w:jc w:val="center"/>
        <w:rPr>
          <w:rFonts w:eastAsia="Calibri"/>
          <w:lang w:val="en-IN"/>
        </w:rPr>
      </w:pPr>
    </w:p>
    <w:p w14:paraId="26979A6D" w14:textId="3B78BC65" w:rsidR="00340FB0" w:rsidRDefault="00340FB0" w:rsidP="00340FB0">
      <w:pPr>
        <w:autoSpaceDE w:val="0"/>
        <w:autoSpaceDN w:val="0"/>
        <w:adjustRightInd w:val="0"/>
        <w:jc w:val="center"/>
        <w:rPr>
          <w:rFonts w:eastAsia="Calibri"/>
          <w:lang w:val="en-IN"/>
        </w:rPr>
      </w:pPr>
      <w:r w:rsidRPr="00340FB0">
        <w:rPr>
          <w:rFonts w:eastAsia="Calibri"/>
          <w:lang w:val="en-IN"/>
        </w:rPr>
        <w:t>stateNumCols = maximumMapLocationAlongY Axis=gridSizeAlongY</w:t>
      </w:r>
    </w:p>
    <w:p w14:paraId="21E0435D" w14:textId="77777777" w:rsidR="00340FB0" w:rsidRPr="00340FB0" w:rsidRDefault="00340FB0" w:rsidP="00340FB0">
      <w:pPr>
        <w:autoSpaceDE w:val="0"/>
        <w:autoSpaceDN w:val="0"/>
        <w:adjustRightInd w:val="0"/>
        <w:jc w:val="center"/>
        <w:rPr>
          <w:rFonts w:eastAsia="Calibri"/>
          <w:lang w:val="en-IN"/>
        </w:rPr>
      </w:pPr>
    </w:p>
    <w:p w14:paraId="210C2064" w14:textId="767224C3" w:rsidR="00340FB0" w:rsidRDefault="00340FB0" w:rsidP="00340FB0">
      <w:pPr>
        <w:autoSpaceDE w:val="0"/>
        <w:autoSpaceDN w:val="0"/>
        <w:adjustRightInd w:val="0"/>
        <w:jc w:val="center"/>
        <w:rPr>
          <w:rFonts w:eastAsia="Calibri"/>
          <w:lang w:val="en-IN"/>
        </w:rPr>
      </w:pPr>
      <w:r w:rsidRPr="00340FB0">
        <w:rPr>
          <w:rFonts w:eastAsia="Calibri"/>
          <w:lang w:val="en-IN"/>
        </w:rPr>
        <w:t>TotalNumberofStates = stateNumRows _ stateNumCols</w:t>
      </w:r>
    </w:p>
    <w:p w14:paraId="13F94CAC" w14:textId="77777777" w:rsidR="00340FB0" w:rsidRPr="00340FB0" w:rsidRDefault="00340FB0" w:rsidP="00340FB0">
      <w:pPr>
        <w:autoSpaceDE w:val="0"/>
        <w:autoSpaceDN w:val="0"/>
        <w:adjustRightInd w:val="0"/>
        <w:jc w:val="center"/>
        <w:rPr>
          <w:rFonts w:eastAsia="Calibri"/>
          <w:lang w:val="en-IN"/>
        </w:rPr>
      </w:pPr>
    </w:p>
    <w:p w14:paraId="4DBDBAB1" w14:textId="22739730"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 xml:space="preserve">The basic working of a Q learning system is as shown in the </w:t>
      </w:r>
      <w:r>
        <w:rPr>
          <w:rFonts w:eastAsia="Calibri"/>
          <w:lang w:val="en-IN"/>
        </w:rPr>
        <w:t>fi</w:t>
      </w:r>
      <w:r w:rsidRPr="00340FB0">
        <w:rPr>
          <w:rFonts w:eastAsia="Calibri"/>
          <w:lang w:val="en-IN"/>
        </w:rPr>
        <w:t>gure below. The system which is the point</w:t>
      </w:r>
      <w:r>
        <w:rPr>
          <w:rFonts w:eastAsia="Calibri"/>
          <w:lang w:val="en-IN"/>
        </w:rPr>
        <w:t xml:space="preserve"> </w:t>
      </w:r>
      <w:r w:rsidRPr="00340FB0">
        <w:rPr>
          <w:rFonts w:eastAsia="Calibri"/>
          <w:lang w:val="en-IN"/>
        </w:rPr>
        <w:t>robot or the turtlebot in our case takes an action. The action results in a change in the environment</w:t>
      </w:r>
      <w:r>
        <w:rPr>
          <w:rFonts w:eastAsia="Calibri"/>
          <w:lang w:val="en-IN"/>
        </w:rPr>
        <w:t xml:space="preserve"> </w:t>
      </w:r>
      <w:r w:rsidRPr="00340FB0">
        <w:rPr>
          <w:rFonts w:eastAsia="Calibri"/>
          <w:lang w:val="en-IN"/>
        </w:rPr>
        <w:t>which is re</w:t>
      </w:r>
      <w:r>
        <w:rPr>
          <w:rFonts w:eastAsia="Calibri"/>
          <w:lang w:val="en-IN"/>
        </w:rPr>
        <w:t>fl</w:t>
      </w:r>
      <w:r w:rsidRPr="00340FB0">
        <w:rPr>
          <w:rFonts w:eastAsia="Calibri"/>
          <w:lang w:val="en-IN"/>
        </w:rPr>
        <w:t>ected as the states. A reinforcement signal is applied to the system. The reinforcement signals</w:t>
      </w:r>
      <w:r>
        <w:rPr>
          <w:rFonts w:eastAsia="Calibri"/>
          <w:lang w:val="en-IN"/>
        </w:rPr>
        <w:t xml:space="preserve"> </w:t>
      </w:r>
      <w:r w:rsidRPr="00340FB0">
        <w:rPr>
          <w:rFonts w:eastAsia="Calibri"/>
          <w:lang w:val="en-IN"/>
        </w:rPr>
        <w:t>acts as a supervisory information to the system. In each iteration the system takes an action thereby</w:t>
      </w:r>
      <w:r>
        <w:rPr>
          <w:rFonts w:eastAsia="Calibri"/>
          <w:lang w:val="en-IN"/>
        </w:rPr>
        <w:t xml:space="preserve"> </w:t>
      </w:r>
      <w:r w:rsidRPr="00340FB0">
        <w:rPr>
          <w:rFonts w:eastAsia="Calibri"/>
          <w:lang w:val="en-IN"/>
        </w:rPr>
        <w:t xml:space="preserve">continuously. The goal is to reach the end position. The reinforcement signal </w:t>
      </w:r>
      <w:r w:rsidRPr="00340FB0">
        <w:rPr>
          <w:rFonts w:eastAsia="Calibri"/>
          <w:lang w:val="en-IN"/>
        </w:rPr>
        <w:lastRenderedPageBreak/>
        <w:t>is used to train the system.</w:t>
      </w:r>
      <w:r>
        <w:rPr>
          <w:rFonts w:eastAsia="Calibri"/>
          <w:lang w:val="en-IN"/>
        </w:rPr>
        <w:t xml:space="preserve"> </w:t>
      </w:r>
      <w:r w:rsidRPr="00340FB0">
        <w:rPr>
          <w:rFonts w:eastAsia="Calibri"/>
          <w:lang w:val="en-IN"/>
        </w:rPr>
        <w:t>After a number of episodes for which the system is trained it is capable of achieving optimal policy that</w:t>
      </w:r>
      <w:r>
        <w:rPr>
          <w:rFonts w:eastAsia="Calibri"/>
          <w:lang w:val="en-IN"/>
        </w:rPr>
        <w:t xml:space="preserve"> </w:t>
      </w:r>
      <w:r w:rsidRPr="00340FB0">
        <w:rPr>
          <w:rFonts w:eastAsia="Calibri"/>
          <w:lang w:val="en-IN"/>
        </w:rPr>
        <w:t>maximizes its reward of achieving a goal.</w:t>
      </w:r>
    </w:p>
    <w:p w14:paraId="340B73B0" w14:textId="2DFC2D6B"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The reward signal that is applied in the q learning module is as shown below. The manner in which the</w:t>
      </w:r>
      <w:r>
        <w:rPr>
          <w:rFonts w:eastAsia="Calibri"/>
          <w:lang w:val="en-IN"/>
        </w:rPr>
        <w:t xml:space="preserve"> </w:t>
      </w:r>
      <w:r w:rsidRPr="00340FB0">
        <w:rPr>
          <w:rFonts w:eastAsia="Calibri"/>
          <w:lang w:val="en-IN"/>
        </w:rPr>
        <w:t xml:space="preserve">systems behaviour is </w:t>
      </w:r>
      <w:r>
        <w:rPr>
          <w:rFonts w:eastAsia="Calibri"/>
          <w:lang w:val="en-IN"/>
        </w:rPr>
        <w:t>aff</w:t>
      </w:r>
      <w:r w:rsidRPr="00340FB0">
        <w:rPr>
          <w:rFonts w:eastAsia="Calibri"/>
          <w:lang w:val="en-IN"/>
        </w:rPr>
        <w:t>ected by the reinforcement signal is explained in the analysis section</w:t>
      </w:r>
    </w:p>
    <w:p w14:paraId="3662061A" w14:textId="77777777"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1. Taking a step = -1</w:t>
      </w:r>
    </w:p>
    <w:p w14:paraId="6990D1C9" w14:textId="77777777"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2. Hitting an obstacle = -5</w:t>
      </w:r>
    </w:p>
    <w:p w14:paraId="73CCEAA7" w14:textId="77777777"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3. Reaching a goal = 1000</w:t>
      </w:r>
    </w:p>
    <w:p w14:paraId="1752F252" w14:textId="77777777"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Overall the functionality of the Q learning modules is as detailed below:</w:t>
      </w:r>
    </w:p>
    <w:p w14:paraId="6426EBC2" w14:textId="77777777"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1. Generate actions based on Q Table. Make use of an epsilon greedy policy to generate the actions</w:t>
      </w:r>
    </w:p>
    <w:p w14:paraId="442F659E" w14:textId="77777777"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2. Decodes the state based on position of the system.</w:t>
      </w:r>
    </w:p>
    <w:p w14:paraId="695A26B4" w14:textId="77777777" w:rsidR="00340FB0" w:rsidRPr="00340FB0" w:rsidRDefault="00340FB0" w:rsidP="00340FB0">
      <w:pPr>
        <w:autoSpaceDE w:val="0"/>
        <w:autoSpaceDN w:val="0"/>
        <w:adjustRightInd w:val="0"/>
        <w:spacing w:line="360" w:lineRule="auto"/>
        <w:jc w:val="both"/>
        <w:rPr>
          <w:rFonts w:eastAsia="Calibri"/>
          <w:lang w:val="en-IN"/>
        </w:rPr>
      </w:pPr>
      <w:r w:rsidRPr="00340FB0">
        <w:rPr>
          <w:rFonts w:eastAsia="Calibri"/>
          <w:lang w:val="en-IN"/>
        </w:rPr>
        <w:t>3. Predict actions and update the Q values based on the reward signal obtained from the environment</w:t>
      </w:r>
    </w:p>
    <w:p w14:paraId="5FF580A2" w14:textId="43578C59" w:rsidR="00D031EF" w:rsidRDefault="00340FB0" w:rsidP="00340FB0">
      <w:pPr>
        <w:pStyle w:val="ListParagraph"/>
        <w:spacing w:line="360" w:lineRule="auto"/>
        <w:ind w:left="714"/>
        <w:contextualSpacing w:val="0"/>
        <w:jc w:val="both"/>
        <w:rPr>
          <w:rFonts w:ascii="Times New Roman" w:hAnsi="Times New Roman"/>
          <w:sz w:val="24"/>
          <w:szCs w:val="24"/>
          <w:lang w:val="en-IN"/>
        </w:rPr>
      </w:pPr>
      <w:r w:rsidRPr="00340FB0">
        <w:rPr>
          <w:rFonts w:ascii="Times New Roman" w:hAnsi="Times New Roman"/>
          <w:sz w:val="24"/>
          <w:szCs w:val="24"/>
          <w:lang w:val="en-IN"/>
        </w:rPr>
        <w:t xml:space="preserve">The class level architecture of the Q learning module is shown in the </w:t>
      </w:r>
      <w:r>
        <w:rPr>
          <w:rFonts w:ascii="Times New Roman" w:hAnsi="Times New Roman"/>
          <w:sz w:val="24"/>
          <w:szCs w:val="24"/>
          <w:lang w:val="en-IN"/>
        </w:rPr>
        <w:t>fi</w:t>
      </w:r>
      <w:r w:rsidRPr="00340FB0">
        <w:rPr>
          <w:rFonts w:ascii="Times New Roman" w:hAnsi="Times New Roman"/>
          <w:sz w:val="24"/>
          <w:szCs w:val="24"/>
          <w:lang w:val="en-IN"/>
        </w:rPr>
        <w:t>gure below.</w:t>
      </w:r>
    </w:p>
    <w:p w14:paraId="2F667C22" w14:textId="77777777" w:rsidR="00184598" w:rsidRDefault="00340FB0" w:rsidP="00184598">
      <w:pPr>
        <w:pStyle w:val="ListParagraph"/>
        <w:keepNext/>
        <w:spacing w:line="360" w:lineRule="auto"/>
        <w:ind w:left="714"/>
        <w:contextualSpacing w:val="0"/>
        <w:jc w:val="center"/>
      </w:pPr>
      <w:r>
        <w:rPr>
          <w:rFonts w:ascii="Times New Roman" w:hAnsi="Times New Roman"/>
          <w:noProof/>
          <w:sz w:val="24"/>
          <w:szCs w:val="24"/>
        </w:rPr>
        <w:drawing>
          <wp:inline distT="0" distB="0" distL="0" distR="0" wp14:anchorId="54C5CF7E" wp14:editId="3E153A97">
            <wp:extent cx="3641007"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earnModuleClass.jpeg"/>
                    <pic:cNvPicPr/>
                  </pic:nvPicPr>
                  <pic:blipFill>
                    <a:blip r:embed="rId18">
                      <a:extLst>
                        <a:ext uri="{28A0092B-C50C-407E-A947-70E740481C1C}">
                          <a14:useLocalDpi xmlns:a14="http://schemas.microsoft.com/office/drawing/2010/main" val="0"/>
                        </a:ext>
                      </a:extLst>
                    </a:blip>
                    <a:stretch>
                      <a:fillRect/>
                    </a:stretch>
                  </pic:blipFill>
                  <pic:spPr>
                    <a:xfrm>
                      <a:off x="0" y="0"/>
                      <a:ext cx="3659942" cy="3025553"/>
                    </a:xfrm>
                    <a:prstGeom prst="rect">
                      <a:avLst/>
                    </a:prstGeom>
                  </pic:spPr>
                </pic:pic>
              </a:graphicData>
            </a:graphic>
          </wp:inline>
        </w:drawing>
      </w:r>
    </w:p>
    <w:p w14:paraId="307884CC" w14:textId="32286A9C" w:rsidR="00340FB0" w:rsidRPr="00184598" w:rsidRDefault="00184598" w:rsidP="00184598">
      <w:pPr>
        <w:pStyle w:val="Caption"/>
        <w:jc w:val="center"/>
        <w:rPr>
          <w:color w:val="auto"/>
          <w:sz w:val="32"/>
          <w:szCs w:val="24"/>
        </w:rPr>
      </w:pPr>
      <w:bookmarkStart w:id="38" w:name="_Toc8706135"/>
      <w:r w:rsidRPr="00184598">
        <w:rPr>
          <w:color w:val="auto"/>
          <w:sz w:val="22"/>
        </w:rPr>
        <w:t xml:space="preserve">Figure </w:t>
      </w:r>
      <w:r w:rsidRPr="00184598">
        <w:rPr>
          <w:color w:val="auto"/>
          <w:sz w:val="22"/>
        </w:rPr>
        <w:fldChar w:fldCharType="begin"/>
      </w:r>
      <w:r w:rsidRPr="00184598">
        <w:rPr>
          <w:color w:val="auto"/>
          <w:sz w:val="22"/>
        </w:rPr>
        <w:instrText xml:space="preserve"> SEQ Figure \* ARABIC </w:instrText>
      </w:r>
      <w:r w:rsidRPr="00184598">
        <w:rPr>
          <w:color w:val="auto"/>
          <w:sz w:val="22"/>
        </w:rPr>
        <w:fldChar w:fldCharType="separate"/>
      </w:r>
      <w:r w:rsidR="00946F5B">
        <w:rPr>
          <w:noProof/>
          <w:color w:val="auto"/>
          <w:sz w:val="22"/>
        </w:rPr>
        <w:t>8</w:t>
      </w:r>
      <w:r w:rsidRPr="00184598">
        <w:rPr>
          <w:color w:val="auto"/>
          <w:sz w:val="22"/>
        </w:rPr>
        <w:fldChar w:fldCharType="end"/>
      </w:r>
      <w:r w:rsidRPr="00184598">
        <w:rPr>
          <w:color w:val="auto"/>
          <w:sz w:val="22"/>
        </w:rPr>
        <w:t xml:space="preserve"> Q learning Module Class</w:t>
      </w:r>
      <w:bookmarkEnd w:id="38"/>
    </w:p>
    <w:p w14:paraId="5BE657C2" w14:textId="00DE4702" w:rsidR="00D031EF" w:rsidRDefault="00D031EF" w:rsidP="00340FB0">
      <w:pPr>
        <w:pStyle w:val="ListParagraph"/>
        <w:spacing w:line="360" w:lineRule="auto"/>
        <w:ind w:left="714"/>
        <w:contextualSpacing w:val="0"/>
        <w:jc w:val="both"/>
        <w:rPr>
          <w:rFonts w:ascii="Times New Roman" w:hAnsi="Times New Roman"/>
        </w:rPr>
      </w:pPr>
    </w:p>
    <w:p w14:paraId="50B3132B"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The following methods and attributes are key for the system and are detailed in brief:</w:t>
      </w:r>
    </w:p>
    <w:p w14:paraId="00F32FEB"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1. Member variables learnRate, epsilonVal, discRate: These are parameters of Q Learning. The</w:t>
      </w:r>
    </w:p>
    <w:p w14:paraId="0C81EEF1" w14:textId="333718A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learning Rate de</w:t>
      </w:r>
      <w:r>
        <w:rPr>
          <w:rFonts w:eastAsia="Calibri"/>
          <w:lang w:val="en-IN"/>
        </w:rPr>
        <w:t>fi</w:t>
      </w:r>
      <w:r w:rsidRPr="00ED6718">
        <w:rPr>
          <w:rFonts w:eastAsia="Calibri"/>
          <w:lang w:val="en-IN"/>
        </w:rPr>
        <w:t xml:space="preserve">nes the rate at which the system learns the optimal policy. A </w:t>
      </w:r>
      <w:r>
        <w:rPr>
          <w:rFonts w:eastAsia="Calibri"/>
          <w:lang w:val="en-IN"/>
        </w:rPr>
        <w:t xml:space="preserve">fine </w:t>
      </w:r>
      <w:r w:rsidRPr="00ED6718">
        <w:rPr>
          <w:rFonts w:eastAsia="Calibri"/>
          <w:lang w:val="en-IN"/>
        </w:rPr>
        <w:t>choice has to</w:t>
      </w:r>
    </w:p>
    <w:p w14:paraId="6FB8393D"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be taken here to ensure that the system converges to the global optimum. Higher value of learning</w:t>
      </w:r>
    </w:p>
    <w:p w14:paraId="0978CC84"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rate results in divergence. discRate parameter determines the rate at which the future states and</w:t>
      </w:r>
    </w:p>
    <w:p w14:paraId="7A4A9CAC" w14:textId="626461AA"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actions in</w:t>
      </w:r>
      <w:r>
        <w:rPr>
          <w:rFonts w:eastAsia="Calibri"/>
          <w:lang w:val="en-IN"/>
        </w:rPr>
        <w:t>fl</w:t>
      </w:r>
      <w:r w:rsidRPr="00ED6718">
        <w:rPr>
          <w:rFonts w:eastAsia="Calibri"/>
          <w:lang w:val="en-IN"/>
        </w:rPr>
        <w:t>uence the system epsilonVal determines the rate at which random actions are chosen.</w:t>
      </w:r>
    </w:p>
    <w:p w14:paraId="1B695F95"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 xml:space="preserve">This is required to ensure that the system explores and exploits. Higher the epsilon </w:t>
      </w:r>
      <w:proofErr w:type="spellStart"/>
      <w:r w:rsidRPr="00ED6718">
        <w:rPr>
          <w:rFonts w:eastAsia="Calibri"/>
          <w:lang w:val="en-IN"/>
        </w:rPr>
        <w:t>val</w:t>
      </w:r>
      <w:proofErr w:type="spellEnd"/>
      <w:r w:rsidRPr="00ED6718">
        <w:rPr>
          <w:rFonts w:eastAsia="Calibri"/>
          <w:lang w:val="en-IN"/>
        </w:rPr>
        <w:t xml:space="preserve"> greater is</w:t>
      </w:r>
    </w:p>
    <w:p w14:paraId="34849C97"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the exploration</w:t>
      </w:r>
    </w:p>
    <w:p w14:paraId="5E780EF1"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lastRenderedPageBreak/>
        <w:t>2. Q-Table: The size of the Q-Table is equal to number of states multiplied with the number of</w:t>
      </w:r>
    </w:p>
    <w:p w14:paraId="3EE21555"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 xml:space="preserve">actions. The Q-Table is updated with the </w:t>
      </w:r>
      <w:r w:rsidRPr="00ED6718">
        <w:rPr>
          <w:rFonts w:eastAsia="Calibri"/>
          <w:i/>
          <w:lang w:val="en-IN"/>
        </w:rPr>
        <w:t>update()</w:t>
      </w:r>
      <w:r w:rsidRPr="00ED6718">
        <w:rPr>
          <w:rFonts w:eastAsia="Calibri"/>
          <w:lang w:val="en-IN"/>
        </w:rPr>
        <w:t xml:space="preserve"> function.</w:t>
      </w:r>
    </w:p>
    <w:p w14:paraId="0259394C"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3. update(): The update function ensures that the Q-Table corresponding state for which an action</w:t>
      </w:r>
    </w:p>
    <w:p w14:paraId="33F7BCCD" w14:textId="0D9138D4" w:rsid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taken is updated. The update rule for the state action pair is given in the equation below:</w:t>
      </w:r>
    </w:p>
    <w:p w14:paraId="173DE16E" w14:textId="77777777" w:rsidR="00EB5994" w:rsidRPr="00ED6718" w:rsidRDefault="00EB5994" w:rsidP="00ED6718">
      <w:pPr>
        <w:autoSpaceDE w:val="0"/>
        <w:autoSpaceDN w:val="0"/>
        <w:adjustRightInd w:val="0"/>
        <w:spacing w:line="360" w:lineRule="auto"/>
        <w:jc w:val="both"/>
        <w:rPr>
          <w:rFonts w:eastAsia="Calibri"/>
          <w:lang w:val="en-IN"/>
        </w:rPr>
      </w:pPr>
    </w:p>
    <w:p w14:paraId="4212D40D" w14:textId="5625455C" w:rsidR="00ED6718" w:rsidRDefault="00ED6718" w:rsidP="00ED6718">
      <w:pPr>
        <w:autoSpaceDE w:val="0"/>
        <w:autoSpaceDN w:val="0"/>
        <w:adjustRightInd w:val="0"/>
        <w:spacing w:line="360" w:lineRule="auto"/>
        <w:jc w:val="both"/>
        <w:rPr>
          <w:rFonts w:eastAsia="Calibri"/>
          <w:lang w:val="en-IN"/>
        </w:rPr>
      </w:pPr>
      <w:r>
        <w:rPr>
          <w:rFonts w:eastAsia="Calibri"/>
          <w:lang w:val="en-IN"/>
        </w:rPr>
        <w:t xml:space="preserve">                          </w:t>
      </w:r>
      <w:proofErr w:type="gramStart"/>
      <w:r w:rsidRPr="00ED6718">
        <w:rPr>
          <w:rFonts w:eastAsia="Calibri"/>
          <w:lang w:val="en-IN"/>
        </w:rPr>
        <w:t>q(</w:t>
      </w:r>
      <w:proofErr w:type="gramEnd"/>
      <w:r w:rsidRPr="00ED6718">
        <w:rPr>
          <w:rFonts w:eastAsia="Calibri"/>
          <w:lang w:val="en-IN"/>
        </w:rPr>
        <w:t xml:space="preserve">s; a) = q(s; a) + </w:t>
      </w:r>
      <w:r>
        <w:rPr>
          <w:rFonts w:eastAsia="Calibri"/>
          <w:lang w:val="en-IN"/>
        </w:rPr>
        <w:t xml:space="preserve">α * </w:t>
      </w:r>
      <w:r w:rsidRPr="00ED6718">
        <w:rPr>
          <w:rFonts w:eastAsia="Calibri"/>
          <w:lang w:val="en-IN"/>
        </w:rPr>
        <w:t xml:space="preserve">(rewardSignal +  </w:t>
      </w:r>
      <w:r>
        <w:rPr>
          <w:rFonts w:eastAsia="Calibri"/>
          <w:lang w:val="en-IN"/>
        </w:rPr>
        <w:t xml:space="preserve">γ * </w:t>
      </w:r>
      <w:r w:rsidRPr="00ED6718">
        <w:rPr>
          <w:rFonts w:eastAsia="Calibri"/>
          <w:lang w:val="en-IN"/>
        </w:rPr>
        <w:t>max(q(s</w:t>
      </w:r>
      <w:r w:rsidRPr="00EB5994">
        <w:rPr>
          <w:rFonts w:eastAsia="Calibri"/>
          <w:vertAlign w:val="subscript"/>
          <w:lang w:val="en-IN"/>
        </w:rPr>
        <w:t>n</w:t>
      </w:r>
      <w:r>
        <w:rPr>
          <w:rFonts w:eastAsia="Calibri"/>
          <w:lang w:val="en-IN"/>
        </w:rPr>
        <w:t>,</w:t>
      </w:r>
      <w:r w:rsidRPr="00ED6718">
        <w:rPr>
          <w:rFonts w:eastAsia="Calibri"/>
          <w:lang w:val="en-IN"/>
        </w:rPr>
        <w:t xml:space="preserve"> :) </w:t>
      </w:r>
      <w:r>
        <w:rPr>
          <w:lang w:val="en-IN"/>
        </w:rPr>
        <w:t xml:space="preserve">- </w:t>
      </w:r>
      <w:r w:rsidRPr="00ED6718">
        <w:rPr>
          <w:rFonts w:eastAsia="Calibri"/>
          <w:lang w:val="en-IN"/>
        </w:rPr>
        <w:t>q(s; a)))</w:t>
      </w:r>
    </w:p>
    <w:p w14:paraId="6EE2CAF6" w14:textId="77777777" w:rsidR="00EB5994" w:rsidRPr="00ED6718" w:rsidRDefault="00EB5994" w:rsidP="00ED6718">
      <w:pPr>
        <w:autoSpaceDE w:val="0"/>
        <w:autoSpaceDN w:val="0"/>
        <w:adjustRightInd w:val="0"/>
        <w:spacing w:line="360" w:lineRule="auto"/>
        <w:jc w:val="both"/>
        <w:rPr>
          <w:rFonts w:eastAsia="Calibri"/>
          <w:lang w:val="en-IN"/>
        </w:rPr>
      </w:pPr>
    </w:p>
    <w:p w14:paraId="675DBD74" w14:textId="22A0B688"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 xml:space="preserve">Here </w:t>
      </w:r>
      <w:r w:rsidR="00EB5994">
        <w:rPr>
          <w:rFonts w:eastAsia="Calibri"/>
          <w:lang w:val="en-IN"/>
        </w:rPr>
        <w:t>α</w:t>
      </w:r>
      <w:r w:rsidRPr="00ED6718">
        <w:rPr>
          <w:rFonts w:eastAsia="Calibri"/>
          <w:lang w:val="en-IN"/>
        </w:rPr>
        <w:t xml:space="preserve"> represents the learning </w:t>
      </w:r>
      <w:r w:rsidR="00EB5994" w:rsidRPr="00ED6718">
        <w:rPr>
          <w:rFonts w:eastAsia="Calibri"/>
          <w:lang w:val="en-IN"/>
        </w:rPr>
        <w:t>rate, γ</w:t>
      </w:r>
      <w:r w:rsidR="00EB5994">
        <w:rPr>
          <w:rFonts w:eastAsia="Calibri"/>
          <w:lang w:val="en-IN"/>
        </w:rPr>
        <w:t xml:space="preserve"> </w:t>
      </w:r>
      <w:r w:rsidRPr="00ED6718">
        <w:rPr>
          <w:rFonts w:eastAsia="Calibri"/>
          <w:lang w:val="en-IN"/>
        </w:rPr>
        <w:t>represents the discount rate, s</w:t>
      </w:r>
      <w:r w:rsidRPr="00EB5994">
        <w:rPr>
          <w:rFonts w:eastAsia="Calibri"/>
          <w:vertAlign w:val="subscript"/>
          <w:lang w:val="en-IN"/>
        </w:rPr>
        <w:t>n</w:t>
      </w:r>
      <w:r w:rsidRPr="00ED6718">
        <w:rPr>
          <w:rFonts w:eastAsia="Calibri"/>
          <w:lang w:val="en-IN"/>
        </w:rPr>
        <w:t xml:space="preserve"> represents the next state.</w:t>
      </w:r>
    </w:p>
    <w:p w14:paraId="1239F6F7"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 xml:space="preserve">4. </w:t>
      </w:r>
      <w:proofErr w:type="gramStart"/>
      <w:r w:rsidRPr="00ED6718">
        <w:rPr>
          <w:rFonts w:eastAsia="Calibri"/>
          <w:lang w:val="en-IN"/>
        </w:rPr>
        <w:t>predict(</w:t>
      </w:r>
      <w:proofErr w:type="gramEnd"/>
      <w:r w:rsidRPr="00ED6718">
        <w:rPr>
          <w:rFonts w:eastAsia="Calibri"/>
          <w:lang w:val="en-IN"/>
        </w:rPr>
        <w:t>): This function predicts the next action that is to be taken. In each iteration a random</w:t>
      </w:r>
    </w:p>
    <w:p w14:paraId="54C423D1"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number is chosen between 0 to 1. In case the random number is greater than the epsilon value,</w:t>
      </w:r>
    </w:p>
    <w:p w14:paraId="029EFD2C" w14:textId="77777777" w:rsidR="00ED6718" w:rsidRPr="00ED6718" w:rsidRDefault="00ED6718" w:rsidP="00ED6718">
      <w:pPr>
        <w:autoSpaceDE w:val="0"/>
        <w:autoSpaceDN w:val="0"/>
        <w:adjustRightInd w:val="0"/>
        <w:spacing w:line="360" w:lineRule="auto"/>
        <w:jc w:val="both"/>
        <w:rPr>
          <w:rFonts w:eastAsia="Calibri"/>
          <w:lang w:val="en-IN"/>
        </w:rPr>
      </w:pPr>
      <w:r w:rsidRPr="00ED6718">
        <w:rPr>
          <w:rFonts w:eastAsia="Calibri"/>
          <w:lang w:val="en-IN"/>
        </w:rPr>
        <w:t>then the action taken for the current state is the maximum of all the q values else a random action</w:t>
      </w:r>
    </w:p>
    <w:p w14:paraId="6A56D251" w14:textId="2863252D" w:rsidR="00D031EF" w:rsidRPr="00ED6718" w:rsidRDefault="00ED6718" w:rsidP="00ED6718">
      <w:pPr>
        <w:pStyle w:val="ListParagraph"/>
        <w:spacing w:line="360" w:lineRule="auto"/>
        <w:ind w:left="0"/>
        <w:contextualSpacing w:val="0"/>
        <w:jc w:val="both"/>
        <w:rPr>
          <w:rFonts w:ascii="Times New Roman" w:hAnsi="Times New Roman"/>
          <w:sz w:val="24"/>
          <w:szCs w:val="24"/>
        </w:rPr>
      </w:pPr>
      <w:r w:rsidRPr="00ED6718">
        <w:rPr>
          <w:rFonts w:ascii="Times New Roman" w:hAnsi="Times New Roman"/>
          <w:sz w:val="24"/>
          <w:szCs w:val="24"/>
          <w:lang w:val="en-IN"/>
        </w:rPr>
        <w:t>is chosen for the current state.</w:t>
      </w:r>
    </w:p>
    <w:p w14:paraId="342DF849" w14:textId="77777777" w:rsidR="007F5B6C" w:rsidRDefault="007F5B6C" w:rsidP="007F5B6C">
      <w:pPr>
        <w:pStyle w:val="ListParagraph"/>
        <w:keepNext/>
        <w:spacing w:line="360" w:lineRule="auto"/>
        <w:ind w:left="714"/>
        <w:jc w:val="center"/>
      </w:pPr>
      <w:r>
        <w:rPr>
          <w:rFonts w:ascii="Times New Roman" w:hAnsi="Times New Roman"/>
          <w:noProof/>
          <w:sz w:val="24"/>
          <w:szCs w:val="24"/>
        </w:rPr>
        <w:drawing>
          <wp:inline distT="0" distB="0" distL="0" distR="0" wp14:anchorId="0AE4625A" wp14:editId="06D13467">
            <wp:extent cx="2238375" cy="44203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LearningModule.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8496" cy="4440350"/>
                    </a:xfrm>
                    <a:prstGeom prst="rect">
                      <a:avLst/>
                    </a:prstGeom>
                  </pic:spPr>
                </pic:pic>
              </a:graphicData>
            </a:graphic>
          </wp:inline>
        </w:drawing>
      </w:r>
    </w:p>
    <w:p w14:paraId="1B37557B" w14:textId="48909731" w:rsidR="00D031EF" w:rsidRPr="007F5B6C" w:rsidRDefault="007F5B6C" w:rsidP="007F5B6C">
      <w:pPr>
        <w:pStyle w:val="Caption"/>
        <w:jc w:val="center"/>
        <w:rPr>
          <w:color w:val="auto"/>
          <w:sz w:val="32"/>
          <w:szCs w:val="24"/>
        </w:rPr>
      </w:pPr>
      <w:bookmarkStart w:id="39" w:name="_Toc8706136"/>
      <w:r w:rsidRPr="007F5B6C">
        <w:rPr>
          <w:color w:val="auto"/>
          <w:sz w:val="22"/>
        </w:rPr>
        <w:t xml:space="preserve">Figure </w:t>
      </w:r>
      <w:r w:rsidRPr="007F5B6C">
        <w:rPr>
          <w:color w:val="auto"/>
          <w:sz w:val="22"/>
        </w:rPr>
        <w:fldChar w:fldCharType="begin"/>
      </w:r>
      <w:r w:rsidRPr="007F5B6C">
        <w:rPr>
          <w:color w:val="auto"/>
          <w:sz w:val="22"/>
        </w:rPr>
        <w:instrText xml:space="preserve"> SEQ Figure \* ARABIC </w:instrText>
      </w:r>
      <w:r w:rsidRPr="007F5B6C">
        <w:rPr>
          <w:color w:val="auto"/>
          <w:sz w:val="22"/>
        </w:rPr>
        <w:fldChar w:fldCharType="separate"/>
      </w:r>
      <w:r w:rsidR="00946F5B">
        <w:rPr>
          <w:noProof/>
          <w:color w:val="auto"/>
          <w:sz w:val="22"/>
        </w:rPr>
        <w:t>9</w:t>
      </w:r>
      <w:r w:rsidRPr="007F5B6C">
        <w:rPr>
          <w:color w:val="auto"/>
          <w:sz w:val="22"/>
        </w:rPr>
        <w:fldChar w:fldCharType="end"/>
      </w:r>
      <w:r w:rsidRPr="007F5B6C">
        <w:rPr>
          <w:color w:val="auto"/>
          <w:sz w:val="22"/>
        </w:rPr>
        <w:t xml:space="preserve"> System Architecture/ Q Learning Module</w:t>
      </w:r>
      <w:bookmarkEnd w:id="39"/>
    </w:p>
    <w:p w14:paraId="15088E8E" w14:textId="4925EFBF" w:rsidR="00D031EF" w:rsidRPr="00ED6718" w:rsidRDefault="00D031EF" w:rsidP="00911B23">
      <w:pPr>
        <w:pStyle w:val="ListParagraph"/>
        <w:spacing w:line="360" w:lineRule="auto"/>
        <w:ind w:left="714"/>
        <w:jc w:val="both"/>
        <w:rPr>
          <w:rFonts w:ascii="Times New Roman" w:hAnsi="Times New Roman"/>
          <w:sz w:val="24"/>
          <w:szCs w:val="24"/>
        </w:rPr>
      </w:pPr>
    </w:p>
    <w:p w14:paraId="4F6B3D8A" w14:textId="3C33A0FE" w:rsidR="00D031EF" w:rsidRPr="00ED6718" w:rsidRDefault="00D031EF" w:rsidP="00911B23">
      <w:pPr>
        <w:pStyle w:val="ListParagraph"/>
        <w:spacing w:line="360" w:lineRule="auto"/>
        <w:ind w:left="714"/>
        <w:jc w:val="both"/>
        <w:rPr>
          <w:rFonts w:ascii="Times New Roman" w:hAnsi="Times New Roman"/>
          <w:sz w:val="24"/>
          <w:szCs w:val="24"/>
        </w:rPr>
      </w:pPr>
    </w:p>
    <w:p w14:paraId="23B3FBBA" w14:textId="6942EF3C" w:rsidR="00D031EF" w:rsidRPr="00ED6718" w:rsidRDefault="00D031EF" w:rsidP="00911B23">
      <w:pPr>
        <w:pStyle w:val="ListParagraph"/>
        <w:spacing w:line="360" w:lineRule="auto"/>
        <w:ind w:left="714"/>
        <w:jc w:val="both"/>
        <w:rPr>
          <w:rFonts w:ascii="Times New Roman" w:hAnsi="Times New Roman"/>
          <w:sz w:val="24"/>
          <w:szCs w:val="24"/>
        </w:rPr>
      </w:pPr>
    </w:p>
    <w:p w14:paraId="1F8B46BF" w14:textId="5A86D36D" w:rsidR="004F111C" w:rsidRPr="00F726BC" w:rsidRDefault="004F111C" w:rsidP="004F111C">
      <w:pPr>
        <w:pStyle w:val="Heading1"/>
      </w:pPr>
      <w:bookmarkStart w:id="40" w:name="_Toc8718352"/>
      <w:r w:rsidRPr="009F71A9">
        <w:lastRenderedPageBreak/>
        <w:t>CHAPTER</w:t>
      </w:r>
      <w:r w:rsidRPr="00F726BC">
        <w:t xml:space="preserve"> </w:t>
      </w:r>
      <w:r>
        <w:t>3</w:t>
      </w:r>
      <w:bookmarkEnd w:id="40"/>
    </w:p>
    <w:p w14:paraId="3D25DF95" w14:textId="55B1B5F5" w:rsidR="004F111C" w:rsidRPr="006A54B3" w:rsidRDefault="004F111C" w:rsidP="004F111C">
      <w:pPr>
        <w:pStyle w:val="Heading1"/>
      </w:pPr>
      <w:bookmarkStart w:id="41" w:name="_Toc8718353"/>
      <w:r>
        <w:t>Results and Analysis</w:t>
      </w:r>
      <w:bookmarkEnd w:id="41"/>
    </w:p>
    <w:p w14:paraId="70FF3AEE" w14:textId="77777777" w:rsidR="004F111C" w:rsidRPr="006A54B3" w:rsidRDefault="004F111C" w:rsidP="004F111C">
      <w:r w:rsidRPr="006A54B3">
        <w:rPr>
          <w:noProof/>
        </w:rPr>
        <mc:AlternateContent>
          <mc:Choice Requires="wps">
            <w:drawing>
              <wp:anchor distT="0" distB="0" distL="114300" distR="114300" simplePos="0" relativeHeight="251662336" behindDoc="0" locked="0" layoutInCell="1" allowOverlap="1" wp14:anchorId="48355F22" wp14:editId="428F7D5C">
                <wp:simplePos x="0" y="0"/>
                <wp:positionH relativeFrom="column">
                  <wp:posOffset>-6350</wp:posOffset>
                </wp:positionH>
                <wp:positionV relativeFrom="paragraph">
                  <wp:posOffset>118110</wp:posOffset>
                </wp:positionV>
                <wp:extent cx="6196330" cy="6985"/>
                <wp:effectExtent l="5715" t="11430" r="8255" b="10160"/>
                <wp:wrapNone/>
                <wp:docPr id="1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633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9AC22" id="AutoShape 9" o:spid="_x0000_s1026" type="#_x0000_t32" style="position:absolute;margin-left:-.5pt;margin-top:9.3pt;width:487.9pt;height:.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"/>
            </w:pict>
          </mc:Fallback>
        </mc:AlternateContent>
      </w:r>
      <w:r w:rsidRPr="006A54B3">
        <w:tab/>
      </w:r>
      <w:r w:rsidRPr="006A54B3">
        <w:tab/>
      </w:r>
    </w:p>
    <w:p w14:paraId="0A84BA92" w14:textId="7D49D5EC" w:rsidR="004F111C" w:rsidRPr="004F111C" w:rsidRDefault="004F111C" w:rsidP="004F111C">
      <w:pPr>
        <w:spacing w:line="360" w:lineRule="auto"/>
        <w:jc w:val="both"/>
      </w:pPr>
      <w:r w:rsidRPr="004F111C">
        <w:rPr>
          <w:rFonts w:eastAsia="Calibri"/>
          <w:lang w:val="en-IN"/>
        </w:rPr>
        <w:t>This section details the results that have been obtained for the system along with a detailed analysis</w:t>
      </w:r>
    </w:p>
    <w:p w14:paraId="04F04DCF" w14:textId="634E0E97" w:rsidR="004F111C" w:rsidRDefault="00A93402" w:rsidP="004F111C">
      <w:pPr>
        <w:pStyle w:val="Heading1"/>
        <w:jc w:val="left"/>
        <w:rPr>
          <w:rStyle w:val="Heading2Char"/>
          <w:rFonts w:cs="Times New Roman"/>
          <w:b/>
        </w:rPr>
      </w:pPr>
      <w:bookmarkStart w:id="42" w:name="_Toc8718354"/>
      <w:r w:rsidRPr="004F111C">
        <w:rPr>
          <w:rStyle w:val="Heading2Char"/>
          <w:rFonts w:cs="Times New Roman"/>
          <w:b/>
        </w:rPr>
        <w:t>3.1 Trained</w:t>
      </w:r>
      <w:r w:rsidR="004F111C" w:rsidRPr="004F111C">
        <w:rPr>
          <w:rStyle w:val="Heading2Char"/>
          <w:rFonts w:cs="Times New Roman"/>
          <w:b/>
        </w:rPr>
        <w:t xml:space="preserve"> Q Table</w:t>
      </w:r>
      <w:bookmarkEnd w:id="42"/>
    </w:p>
    <w:p w14:paraId="7F3DD85C" w14:textId="7F15E695" w:rsidR="00027A60" w:rsidRDefault="00027A60" w:rsidP="00027A60">
      <w:pPr>
        <w:rPr>
          <w:rFonts w:eastAsia="Calibri"/>
        </w:rPr>
      </w:pPr>
    </w:p>
    <w:p w14:paraId="063BDAC4" w14:textId="018DB2BF" w:rsidR="00D74349" w:rsidRDefault="00D74349" w:rsidP="00027A60">
      <w:pPr>
        <w:rPr>
          <w:rFonts w:eastAsia="Calibri"/>
        </w:rPr>
      </w:pPr>
      <w:r w:rsidRPr="00D74349">
        <w:rPr>
          <w:rFonts w:eastAsia="Calibri"/>
          <w:noProof/>
        </w:rPr>
        <w:drawing>
          <wp:inline distT="0" distB="0" distL="0" distR="0" wp14:anchorId="340EEA0E" wp14:editId="7400DE18">
            <wp:extent cx="6111240" cy="3712210"/>
            <wp:effectExtent l="0" t="0" r="3810" b="2540"/>
            <wp:docPr id="15" name="Picture 3">
              <a:extLst xmlns:a="http://schemas.openxmlformats.org/drawingml/2006/main">
                <a:ext uri="{FF2B5EF4-FFF2-40B4-BE49-F238E27FC236}">
                  <a16:creationId xmlns:a16="http://schemas.microsoft.com/office/drawing/2014/main" id="{98D16D11-AB3A-4587-8459-515C8817F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D16D11-AB3A-4587-8459-515C8817F6DA}"/>
                        </a:ext>
                      </a:extLst>
                    </pic:cNvPr>
                    <pic:cNvPicPr>
                      <a:picLocks noChangeAspect="1"/>
                    </pic:cNvPicPr>
                  </pic:nvPicPr>
                  <pic:blipFill>
                    <a:blip r:embed="rId20"/>
                    <a:stretch>
                      <a:fillRect/>
                    </a:stretch>
                  </pic:blipFill>
                  <pic:spPr>
                    <a:xfrm>
                      <a:off x="0" y="0"/>
                      <a:ext cx="6111240" cy="3712210"/>
                    </a:xfrm>
                    <a:prstGeom prst="rect">
                      <a:avLst/>
                    </a:prstGeom>
                  </pic:spPr>
                </pic:pic>
              </a:graphicData>
            </a:graphic>
          </wp:inline>
        </w:drawing>
      </w:r>
    </w:p>
    <w:p w14:paraId="46D89D43" w14:textId="77777777" w:rsidR="00D74349" w:rsidRPr="00027A60" w:rsidRDefault="00D74349" w:rsidP="00027A60">
      <w:pPr>
        <w:rPr>
          <w:rFonts w:eastAsia="Calibri"/>
        </w:rPr>
      </w:pPr>
    </w:p>
    <w:p w14:paraId="13EE648F" w14:textId="2B2308BD" w:rsidR="004F111C" w:rsidRPr="00027A60" w:rsidRDefault="004F111C" w:rsidP="00027A60">
      <w:pPr>
        <w:autoSpaceDE w:val="0"/>
        <w:autoSpaceDN w:val="0"/>
        <w:adjustRightInd w:val="0"/>
        <w:spacing w:line="360" w:lineRule="auto"/>
        <w:jc w:val="both"/>
        <w:rPr>
          <w:rFonts w:eastAsia="Calibri"/>
          <w:lang w:val="en-IN"/>
        </w:rPr>
      </w:pPr>
      <w:r w:rsidRPr="00027A60">
        <w:rPr>
          <w:rFonts w:eastAsia="Calibri"/>
          <w:lang w:val="en-IN"/>
        </w:rPr>
        <w:t xml:space="preserve">The </w:t>
      </w:r>
      <w:r w:rsidR="00D74349">
        <w:rPr>
          <w:rFonts w:eastAsia="Calibri"/>
          <w:lang w:val="en-IN"/>
        </w:rPr>
        <w:t>above</w:t>
      </w:r>
      <w:r w:rsidRPr="00027A60">
        <w:rPr>
          <w:rFonts w:eastAsia="Calibri"/>
          <w:lang w:val="en-IN"/>
        </w:rPr>
        <w:t xml:space="preserve"> table indicates the Q table after reaching saturation. Each grid represents a state of the system. The four Q values in each grid represents the actions for the corresponding state. Considering the grid 0,0. We observe that the top and the left Q values are -4.99.</w:t>
      </w:r>
      <w:r w:rsidR="003329D8">
        <w:rPr>
          <w:rFonts w:eastAsia="Calibri"/>
          <w:lang w:val="en-IN"/>
        </w:rPr>
        <w:t xml:space="preserve"> </w:t>
      </w:r>
      <w:r w:rsidRPr="00027A60">
        <w:rPr>
          <w:rFonts w:eastAsia="Calibri"/>
          <w:lang w:val="en-IN"/>
        </w:rPr>
        <w:t>This is because of the presence of the walls of the environment detected as obstacles.</w:t>
      </w:r>
    </w:p>
    <w:p w14:paraId="4AD0F81A" w14:textId="322E5DBD" w:rsidR="004F111C" w:rsidRPr="00027A60" w:rsidRDefault="004F111C" w:rsidP="00027A60">
      <w:pPr>
        <w:autoSpaceDE w:val="0"/>
        <w:autoSpaceDN w:val="0"/>
        <w:adjustRightInd w:val="0"/>
        <w:spacing w:line="360" w:lineRule="auto"/>
        <w:jc w:val="both"/>
        <w:rPr>
          <w:rFonts w:eastAsia="Calibri"/>
          <w:lang w:val="en-IN"/>
        </w:rPr>
      </w:pPr>
      <w:r w:rsidRPr="00027A60">
        <w:rPr>
          <w:rFonts w:eastAsia="Calibri"/>
          <w:lang w:val="en-IN"/>
        </w:rPr>
        <w:t xml:space="preserve">As the point robot tries to move towards the left or right direction it detects an obstacle and hence receives a negative reinforcement signal from the environment. </w:t>
      </w:r>
      <w:r w:rsidR="00A93402" w:rsidRPr="00027A60">
        <w:rPr>
          <w:rFonts w:eastAsia="Calibri"/>
          <w:lang w:val="en-IN"/>
        </w:rPr>
        <w:t>Hence,</w:t>
      </w:r>
      <w:r w:rsidRPr="00027A60">
        <w:rPr>
          <w:rFonts w:eastAsia="Calibri"/>
          <w:lang w:val="en-IN"/>
        </w:rPr>
        <w:t xml:space="preserve"> we see a negative value.</w:t>
      </w:r>
    </w:p>
    <w:p w14:paraId="7CEAD812" w14:textId="419CC6D7" w:rsidR="004F111C" w:rsidRPr="00027A60" w:rsidRDefault="004F111C" w:rsidP="00027A60">
      <w:pPr>
        <w:autoSpaceDE w:val="0"/>
        <w:autoSpaceDN w:val="0"/>
        <w:adjustRightInd w:val="0"/>
        <w:spacing w:line="360" w:lineRule="auto"/>
        <w:jc w:val="both"/>
        <w:rPr>
          <w:rFonts w:eastAsia="Calibri"/>
          <w:lang w:val="en-IN"/>
        </w:rPr>
      </w:pPr>
      <w:r w:rsidRPr="00027A60">
        <w:rPr>
          <w:rFonts w:eastAsia="Calibri"/>
          <w:lang w:val="en-IN"/>
        </w:rPr>
        <w:t>We observe in the table that as we traverse from the grid 0,0 to 10,10. the Q-values increases. This is based on the iterative process in which the Q table gets updated. The process is explained below:</w:t>
      </w:r>
    </w:p>
    <w:p w14:paraId="137DE333" w14:textId="1BA625F3" w:rsidR="004F111C" w:rsidRPr="00027A60" w:rsidRDefault="004F111C" w:rsidP="00027A60">
      <w:pPr>
        <w:autoSpaceDE w:val="0"/>
        <w:autoSpaceDN w:val="0"/>
        <w:adjustRightInd w:val="0"/>
        <w:spacing w:line="360" w:lineRule="auto"/>
        <w:jc w:val="both"/>
        <w:rPr>
          <w:rFonts w:eastAsia="Calibri"/>
          <w:lang w:val="en-IN"/>
        </w:rPr>
      </w:pPr>
      <w:r w:rsidRPr="00027A60">
        <w:rPr>
          <w:rFonts w:eastAsia="Calibri"/>
          <w:lang w:val="en-IN"/>
        </w:rPr>
        <w:t>Initially the Q table is initialized with a value of 0. On each step that the robot takes it gets a negative reward of -1 from the Q-Learning module. According to the update rule the corresponding state, action entry based on calculation is -0.5</w:t>
      </w:r>
    </w:p>
    <w:p w14:paraId="500A963F" w14:textId="77777777" w:rsidR="004F111C" w:rsidRDefault="004F111C" w:rsidP="00027A60">
      <w:pPr>
        <w:autoSpaceDE w:val="0"/>
        <w:autoSpaceDN w:val="0"/>
        <w:adjustRightInd w:val="0"/>
        <w:spacing w:line="360" w:lineRule="auto"/>
        <w:jc w:val="both"/>
        <w:rPr>
          <w:rFonts w:ascii="CMR12" w:eastAsia="Calibri" w:hAnsi="CMR12" w:cs="CMR12"/>
          <w:lang w:val="en-IN"/>
        </w:rPr>
      </w:pPr>
    </w:p>
    <w:p w14:paraId="7FC8614F" w14:textId="0817FC54" w:rsidR="004F111C" w:rsidRPr="003329D8" w:rsidRDefault="004F111C" w:rsidP="003329D8">
      <w:pPr>
        <w:autoSpaceDE w:val="0"/>
        <w:autoSpaceDN w:val="0"/>
        <w:adjustRightInd w:val="0"/>
        <w:spacing w:line="360" w:lineRule="auto"/>
        <w:jc w:val="both"/>
        <w:rPr>
          <w:rFonts w:eastAsia="Calibri"/>
          <w:lang w:val="en-IN"/>
        </w:rPr>
      </w:pPr>
      <w:r w:rsidRPr="003329D8">
        <w:rPr>
          <w:rFonts w:eastAsia="Calibri"/>
          <w:lang w:val="en-IN"/>
        </w:rPr>
        <w:t xml:space="preserve">When the robot further continues its motion, the Q values are updated. On reaching the goal, the state from which the goal is reached gets a positive reinforcement of 100. For example, let us say if the </w:t>
      </w:r>
      <w:r w:rsidRPr="003329D8">
        <w:rPr>
          <w:rFonts w:eastAsia="Calibri"/>
          <w:lang w:val="en-IN"/>
        </w:rPr>
        <w:lastRenderedPageBreak/>
        <w:t>goal state is 10,10 and the state previous to the goal is 10,9. Then the Q value of state 10,9 is calculated as below from the update rule:</w:t>
      </w:r>
    </w:p>
    <w:p w14:paraId="1B37D88B" w14:textId="77777777" w:rsidR="004F111C" w:rsidRPr="003329D8" w:rsidRDefault="004F111C" w:rsidP="00027A60">
      <w:pPr>
        <w:autoSpaceDE w:val="0"/>
        <w:autoSpaceDN w:val="0"/>
        <w:adjustRightInd w:val="0"/>
        <w:spacing w:line="360" w:lineRule="auto"/>
        <w:jc w:val="both"/>
        <w:rPr>
          <w:rFonts w:eastAsia="Calibri"/>
          <w:lang w:val="en-IN"/>
        </w:rPr>
      </w:pPr>
    </w:p>
    <w:p w14:paraId="454A07C3" w14:textId="77BD3FF3" w:rsidR="004F111C" w:rsidRPr="003329D8" w:rsidRDefault="00110435" w:rsidP="004F111C">
      <w:pPr>
        <w:autoSpaceDE w:val="0"/>
        <w:autoSpaceDN w:val="0"/>
        <w:adjustRightInd w:val="0"/>
        <w:jc w:val="center"/>
        <w:rPr>
          <w:rFonts w:eastAsia="Calibri"/>
          <w:lang w:val="en-IN"/>
        </w:rPr>
      </w:pPr>
      <w:r w:rsidRPr="003329D8">
        <w:rPr>
          <w:rFonts w:eastAsia="Calibri"/>
          <w:lang w:val="en-IN"/>
        </w:rPr>
        <w:t>S</w:t>
      </w:r>
      <w:r w:rsidR="004F111C" w:rsidRPr="003329D8">
        <w:rPr>
          <w:rFonts w:eastAsia="Calibri"/>
          <w:lang w:val="en-IN"/>
        </w:rPr>
        <w:t>tate</w:t>
      </w:r>
      <w:r w:rsidRPr="003329D8">
        <w:rPr>
          <w:rFonts w:eastAsia="Calibri"/>
          <w:lang w:val="en-IN"/>
        </w:rPr>
        <w:t xml:space="preserve"> </w:t>
      </w:r>
      <w:r w:rsidR="004F111C" w:rsidRPr="003329D8">
        <w:rPr>
          <w:rFonts w:eastAsia="Calibri"/>
          <w:lang w:val="en-IN"/>
        </w:rPr>
        <w:t>s1 = 10, 9, down action a 1 given by [0, 1]; reward r = 100</w:t>
      </w:r>
    </w:p>
    <w:p w14:paraId="210BC9F1" w14:textId="77777777" w:rsidR="004F111C" w:rsidRPr="003329D8" w:rsidRDefault="004F111C" w:rsidP="004F111C">
      <w:pPr>
        <w:autoSpaceDE w:val="0"/>
        <w:autoSpaceDN w:val="0"/>
        <w:adjustRightInd w:val="0"/>
        <w:jc w:val="center"/>
        <w:rPr>
          <w:rFonts w:eastAsia="Calibri"/>
          <w:lang w:val="en-IN"/>
        </w:rPr>
      </w:pPr>
    </w:p>
    <w:p w14:paraId="4418AB9E" w14:textId="3A5271BF" w:rsidR="004F111C" w:rsidRPr="003329D8" w:rsidRDefault="004F111C" w:rsidP="004F111C">
      <w:pPr>
        <w:autoSpaceDE w:val="0"/>
        <w:autoSpaceDN w:val="0"/>
        <w:adjustRightInd w:val="0"/>
        <w:rPr>
          <w:rFonts w:eastAsia="Calibri"/>
          <w:lang w:val="en-IN"/>
        </w:rPr>
      </w:pPr>
      <w:r w:rsidRPr="003329D8">
        <w:rPr>
          <w:rFonts w:eastAsia="Calibri"/>
          <w:lang w:val="en-IN"/>
        </w:rPr>
        <w:t xml:space="preserve">Let us say the initial q value of state is </w:t>
      </w:r>
      <w:proofErr w:type="gramStart"/>
      <w:r w:rsidRPr="003329D8">
        <w:rPr>
          <w:rFonts w:eastAsia="Calibri"/>
          <w:lang w:val="en-IN"/>
        </w:rPr>
        <w:t>q(</w:t>
      </w:r>
      <w:proofErr w:type="gramEnd"/>
      <w:r w:rsidRPr="003329D8">
        <w:rPr>
          <w:rFonts w:eastAsia="Calibri"/>
          <w:lang w:val="en-IN"/>
        </w:rPr>
        <w:t>s1, a1) = 0:0,  α = 0.5</w:t>
      </w:r>
      <w:r w:rsidR="00110435" w:rsidRPr="003329D8">
        <w:rPr>
          <w:rFonts w:eastAsia="Calibri"/>
          <w:lang w:val="en-IN"/>
        </w:rPr>
        <w:t>, γ</w:t>
      </w:r>
      <w:r w:rsidRPr="003329D8">
        <w:rPr>
          <w:rFonts w:eastAsia="Calibri"/>
          <w:lang w:val="en-IN"/>
        </w:rPr>
        <w:t xml:space="preserve"> = 0</w:t>
      </w:r>
      <w:r w:rsidR="00110435" w:rsidRPr="003329D8">
        <w:rPr>
          <w:rFonts w:eastAsia="Calibri"/>
          <w:lang w:val="en-IN"/>
        </w:rPr>
        <w:t>.</w:t>
      </w:r>
      <w:r w:rsidRPr="003329D8">
        <w:rPr>
          <w:rFonts w:eastAsia="Calibri"/>
          <w:lang w:val="en-IN"/>
        </w:rPr>
        <w:t>5</w:t>
      </w:r>
    </w:p>
    <w:p w14:paraId="07E28DCC" w14:textId="77777777" w:rsidR="00110435" w:rsidRPr="003329D8" w:rsidRDefault="00110435" w:rsidP="004F111C">
      <w:pPr>
        <w:autoSpaceDE w:val="0"/>
        <w:autoSpaceDN w:val="0"/>
        <w:adjustRightInd w:val="0"/>
        <w:rPr>
          <w:rFonts w:eastAsia="Calibri"/>
          <w:lang w:val="en-IN"/>
        </w:rPr>
      </w:pPr>
    </w:p>
    <w:p w14:paraId="017C95D5" w14:textId="196683AF" w:rsidR="004F111C" w:rsidRPr="003329D8" w:rsidRDefault="004F111C" w:rsidP="00110435">
      <w:pPr>
        <w:autoSpaceDE w:val="0"/>
        <w:autoSpaceDN w:val="0"/>
        <w:adjustRightInd w:val="0"/>
        <w:jc w:val="center"/>
        <w:rPr>
          <w:rFonts w:eastAsia="Calibri"/>
          <w:lang w:val="en-IN"/>
        </w:rPr>
      </w:pPr>
      <w:proofErr w:type="gramStart"/>
      <w:r w:rsidRPr="003329D8">
        <w:rPr>
          <w:rFonts w:eastAsia="Calibri"/>
          <w:lang w:val="en-IN"/>
        </w:rPr>
        <w:t>q(</w:t>
      </w:r>
      <w:proofErr w:type="gramEnd"/>
      <w:r w:rsidRPr="003329D8">
        <w:rPr>
          <w:rFonts w:eastAsia="Calibri"/>
          <w:lang w:val="en-IN"/>
        </w:rPr>
        <w:t>s1</w:t>
      </w:r>
      <w:r w:rsidR="00110435" w:rsidRPr="003329D8">
        <w:rPr>
          <w:rFonts w:eastAsia="Calibri"/>
          <w:lang w:val="en-IN"/>
        </w:rPr>
        <w:t xml:space="preserve">, </w:t>
      </w:r>
      <w:r w:rsidRPr="003329D8">
        <w:rPr>
          <w:rFonts w:eastAsia="Calibri"/>
          <w:lang w:val="en-IN"/>
        </w:rPr>
        <w:t>a1) = 0</w:t>
      </w:r>
      <w:r w:rsidR="00110435" w:rsidRPr="003329D8">
        <w:rPr>
          <w:rFonts w:eastAsia="Calibri"/>
          <w:lang w:val="en-IN"/>
        </w:rPr>
        <w:t>.</w:t>
      </w:r>
      <w:r w:rsidRPr="003329D8">
        <w:rPr>
          <w:rFonts w:eastAsia="Calibri"/>
          <w:lang w:val="en-IN"/>
        </w:rPr>
        <w:t>0 + 0</w:t>
      </w:r>
      <w:r w:rsidR="00110435" w:rsidRPr="003329D8">
        <w:rPr>
          <w:rFonts w:eastAsia="Calibri"/>
          <w:lang w:val="en-IN"/>
        </w:rPr>
        <w:t>.</w:t>
      </w:r>
      <w:r w:rsidRPr="003329D8">
        <w:rPr>
          <w:rFonts w:eastAsia="Calibri"/>
          <w:lang w:val="en-IN"/>
        </w:rPr>
        <w:t xml:space="preserve">5 </w:t>
      </w:r>
      <w:r w:rsidR="00110435" w:rsidRPr="003329D8">
        <w:rPr>
          <w:rFonts w:eastAsia="Calibri"/>
          <w:lang w:val="en-IN"/>
        </w:rPr>
        <w:t>*</w:t>
      </w:r>
      <w:r w:rsidRPr="003329D8">
        <w:rPr>
          <w:rFonts w:eastAsia="Calibri"/>
          <w:lang w:val="en-IN"/>
        </w:rPr>
        <w:t xml:space="preserve"> (100 + 0</w:t>
      </w:r>
      <w:r w:rsidR="00110435" w:rsidRPr="003329D8">
        <w:rPr>
          <w:rFonts w:eastAsia="Calibri"/>
          <w:lang w:val="en-IN"/>
        </w:rPr>
        <w:t>.</w:t>
      </w:r>
      <w:r w:rsidRPr="003329D8">
        <w:rPr>
          <w:rFonts w:eastAsia="Calibri"/>
          <w:lang w:val="en-IN"/>
        </w:rPr>
        <w:t xml:space="preserve">5 </w:t>
      </w:r>
      <w:r w:rsidR="00110435" w:rsidRPr="003329D8">
        <w:rPr>
          <w:rFonts w:eastAsia="Calibri"/>
          <w:lang w:val="en-IN"/>
        </w:rPr>
        <w:t>*</w:t>
      </w:r>
      <w:r w:rsidRPr="003329D8">
        <w:rPr>
          <w:rFonts w:eastAsia="Calibri"/>
          <w:lang w:val="en-IN"/>
        </w:rPr>
        <w:t xml:space="preserve"> 0</w:t>
      </w:r>
      <w:r w:rsidR="00110435" w:rsidRPr="003329D8">
        <w:rPr>
          <w:rFonts w:eastAsia="Calibri"/>
          <w:lang w:val="en-IN"/>
        </w:rPr>
        <w:t>.</w:t>
      </w:r>
      <w:r w:rsidRPr="003329D8">
        <w:rPr>
          <w:rFonts w:eastAsia="Calibri"/>
          <w:lang w:val="en-IN"/>
        </w:rPr>
        <w:t xml:space="preserve">0 </w:t>
      </w:r>
      <w:r w:rsidR="00110435" w:rsidRPr="003329D8">
        <w:rPr>
          <w:rFonts w:eastAsia="Calibri"/>
          <w:lang w:val="en-IN"/>
        </w:rPr>
        <w:t>–</w:t>
      </w:r>
      <w:r w:rsidRPr="003329D8">
        <w:rPr>
          <w:rFonts w:eastAsia="Calibri"/>
          <w:lang w:val="en-IN"/>
        </w:rPr>
        <w:t xml:space="preserve"> 0</w:t>
      </w:r>
      <w:r w:rsidR="00110435" w:rsidRPr="003329D8">
        <w:rPr>
          <w:rFonts w:eastAsia="Calibri"/>
          <w:lang w:val="en-IN"/>
        </w:rPr>
        <w:t>.</w:t>
      </w:r>
      <w:r w:rsidRPr="003329D8">
        <w:rPr>
          <w:rFonts w:eastAsia="Calibri"/>
          <w:lang w:val="en-IN"/>
        </w:rPr>
        <w:t>0)</w:t>
      </w:r>
    </w:p>
    <w:p w14:paraId="0CD68960" w14:textId="77777777" w:rsidR="00110435" w:rsidRPr="003329D8" w:rsidRDefault="00110435" w:rsidP="00110435">
      <w:pPr>
        <w:autoSpaceDE w:val="0"/>
        <w:autoSpaceDN w:val="0"/>
        <w:adjustRightInd w:val="0"/>
        <w:jc w:val="center"/>
        <w:rPr>
          <w:rFonts w:eastAsia="Calibri"/>
          <w:lang w:val="en-IN"/>
        </w:rPr>
      </w:pPr>
    </w:p>
    <w:p w14:paraId="238CC028" w14:textId="25FA3252" w:rsidR="004F111C" w:rsidRPr="003329D8" w:rsidRDefault="004F111C" w:rsidP="00110435">
      <w:pPr>
        <w:autoSpaceDE w:val="0"/>
        <w:autoSpaceDN w:val="0"/>
        <w:adjustRightInd w:val="0"/>
        <w:jc w:val="center"/>
        <w:rPr>
          <w:rFonts w:eastAsia="Calibri"/>
          <w:lang w:val="en-IN"/>
        </w:rPr>
      </w:pPr>
      <w:proofErr w:type="gramStart"/>
      <w:r w:rsidRPr="003329D8">
        <w:rPr>
          <w:rFonts w:eastAsia="Calibri"/>
          <w:lang w:val="en-IN"/>
        </w:rPr>
        <w:t>q(</w:t>
      </w:r>
      <w:proofErr w:type="gramEnd"/>
      <w:r w:rsidRPr="003329D8">
        <w:rPr>
          <w:rFonts w:eastAsia="Calibri"/>
          <w:lang w:val="en-IN"/>
        </w:rPr>
        <w:t>s1</w:t>
      </w:r>
      <w:r w:rsidR="00110435" w:rsidRPr="003329D8">
        <w:rPr>
          <w:rFonts w:eastAsia="Calibri"/>
          <w:lang w:val="en-IN"/>
        </w:rPr>
        <w:t>,</w:t>
      </w:r>
      <w:r w:rsidRPr="003329D8">
        <w:rPr>
          <w:rFonts w:eastAsia="Calibri"/>
          <w:lang w:val="en-IN"/>
        </w:rPr>
        <w:t xml:space="preserve"> a1) = 50</w:t>
      </w:r>
    </w:p>
    <w:p w14:paraId="69B485B6" w14:textId="12BBE29B" w:rsidR="004F111C" w:rsidRPr="003329D8" w:rsidRDefault="004F111C" w:rsidP="004F111C">
      <w:pPr>
        <w:autoSpaceDE w:val="0"/>
        <w:autoSpaceDN w:val="0"/>
        <w:adjustRightInd w:val="0"/>
        <w:rPr>
          <w:rFonts w:eastAsia="Calibri"/>
          <w:lang w:val="en-IN"/>
        </w:rPr>
      </w:pPr>
    </w:p>
    <w:p w14:paraId="720B591E" w14:textId="34E4EFF1" w:rsidR="004F111C" w:rsidRPr="003329D8" w:rsidRDefault="004F111C" w:rsidP="003329D8">
      <w:pPr>
        <w:autoSpaceDE w:val="0"/>
        <w:autoSpaceDN w:val="0"/>
        <w:adjustRightInd w:val="0"/>
        <w:spacing w:line="360" w:lineRule="auto"/>
        <w:jc w:val="both"/>
        <w:rPr>
          <w:rFonts w:eastAsia="Calibri"/>
          <w:lang w:val="en-IN"/>
        </w:rPr>
      </w:pPr>
      <w:r w:rsidRPr="003329D8">
        <w:rPr>
          <w:rFonts w:eastAsia="Calibri"/>
          <w:lang w:val="en-IN"/>
        </w:rPr>
        <w:t>In the next episode, the state, action pair from which the updated state is achieved as a next state gets a</w:t>
      </w:r>
      <w:r w:rsidR="00110435" w:rsidRPr="003329D8">
        <w:rPr>
          <w:rFonts w:eastAsia="Calibri"/>
          <w:lang w:val="en-IN"/>
        </w:rPr>
        <w:t xml:space="preserve"> </w:t>
      </w:r>
      <w:r w:rsidRPr="003329D8">
        <w:rPr>
          <w:rFonts w:eastAsia="Calibri"/>
          <w:lang w:val="en-IN"/>
        </w:rPr>
        <w:t xml:space="preserve">positive q value. This is because the update rule depends on the </w:t>
      </w:r>
      <w:proofErr w:type="gramStart"/>
      <w:r w:rsidRPr="003329D8">
        <w:rPr>
          <w:rFonts w:eastAsia="Calibri"/>
          <w:lang w:val="en-IN"/>
        </w:rPr>
        <w:t>max(</w:t>
      </w:r>
      <w:proofErr w:type="gramEnd"/>
      <w:r w:rsidRPr="003329D8">
        <w:rPr>
          <w:rFonts w:eastAsia="Calibri"/>
          <w:lang w:val="en-IN"/>
        </w:rPr>
        <w:t>q(sn</w:t>
      </w:r>
      <w:r w:rsidR="00110435" w:rsidRPr="003329D8">
        <w:rPr>
          <w:rFonts w:eastAsia="Calibri"/>
          <w:lang w:val="en-IN"/>
        </w:rPr>
        <w:t>,</w:t>
      </w:r>
      <w:r w:rsidRPr="003329D8">
        <w:rPr>
          <w:rFonts w:eastAsia="Calibri"/>
          <w:lang w:val="en-IN"/>
        </w:rPr>
        <w:t xml:space="preserve"> :)) which is positive. Hence it</w:t>
      </w:r>
      <w:r w:rsidR="00110435" w:rsidRPr="003329D8">
        <w:rPr>
          <w:rFonts w:eastAsia="Calibri"/>
          <w:lang w:val="en-IN"/>
        </w:rPr>
        <w:t xml:space="preserve"> </w:t>
      </w:r>
      <w:r w:rsidRPr="003329D8">
        <w:rPr>
          <w:rFonts w:eastAsia="Calibri"/>
          <w:lang w:val="en-IN"/>
        </w:rPr>
        <w:t>can be observed that the Q values gets propagated.</w:t>
      </w:r>
    </w:p>
    <w:p w14:paraId="3866BE86" w14:textId="052B063D" w:rsidR="004F111C" w:rsidRPr="003329D8" w:rsidRDefault="00027A60" w:rsidP="003329D8">
      <w:pPr>
        <w:autoSpaceDE w:val="0"/>
        <w:autoSpaceDN w:val="0"/>
        <w:adjustRightInd w:val="0"/>
        <w:spacing w:line="360" w:lineRule="auto"/>
        <w:jc w:val="both"/>
        <w:rPr>
          <w:rFonts w:eastAsia="Calibri"/>
          <w:lang w:val="en-IN"/>
        </w:rPr>
      </w:pPr>
      <w:r w:rsidRPr="003329D8">
        <w:rPr>
          <w:rFonts w:eastAsia="Calibri"/>
          <w:lang w:val="en-IN"/>
        </w:rPr>
        <w:t>Therefore,</w:t>
      </w:r>
      <w:r w:rsidR="004F111C" w:rsidRPr="003329D8">
        <w:rPr>
          <w:rFonts w:eastAsia="Calibri"/>
          <w:lang w:val="en-IN"/>
        </w:rPr>
        <w:t xml:space="preserve"> as we move away from the </w:t>
      </w:r>
      <w:proofErr w:type="gramStart"/>
      <w:r w:rsidR="004F111C" w:rsidRPr="003329D8">
        <w:rPr>
          <w:rFonts w:eastAsia="Calibri"/>
          <w:lang w:val="en-IN"/>
        </w:rPr>
        <w:t>goal</w:t>
      </w:r>
      <w:proofErr w:type="gramEnd"/>
      <w:r w:rsidR="004F111C" w:rsidRPr="003329D8">
        <w:rPr>
          <w:rFonts w:eastAsia="Calibri"/>
          <w:lang w:val="en-IN"/>
        </w:rPr>
        <w:t xml:space="preserve"> we observe positive q values in decreasing order.</w:t>
      </w:r>
    </w:p>
    <w:p w14:paraId="0AEEDF8E" w14:textId="6E8AFB52" w:rsidR="00110435" w:rsidRDefault="00110435" w:rsidP="003329D8">
      <w:pPr>
        <w:autoSpaceDE w:val="0"/>
        <w:autoSpaceDN w:val="0"/>
        <w:adjustRightInd w:val="0"/>
        <w:spacing w:line="360" w:lineRule="auto"/>
        <w:jc w:val="both"/>
        <w:rPr>
          <w:rFonts w:eastAsia="Calibri"/>
          <w:lang w:val="en-IN"/>
        </w:rPr>
      </w:pPr>
    </w:p>
    <w:p w14:paraId="64D85AA5" w14:textId="77777777" w:rsidR="003329D8" w:rsidRPr="003329D8" w:rsidRDefault="003329D8" w:rsidP="003329D8">
      <w:pPr>
        <w:autoSpaceDE w:val="0"/>
        <w:autoSpaceDN w:val="0"/>
        <w:adjustRightInd w:val="0"/>
        <w:spacing w:line="360" w:lineRule="auto"/>
        <w:jc w:val="both"/>
        <w:rPr>
          <w:rFonts w:eastAsia="Calibri"/>
          <w:lang w:val="en-IN"/>
        </w:rPr>
      </w:pPr>
    </w:p>
    <w:p w14:paraId="2C8663DB" w14:textId="0CCF0782" w:rsidR="00110435" w:rsidRPr="003329D8" w:rsidRDefault="00110435" w:rsidP="003329D8">
      <w:pPr>
        <w:autoSpaceDE w:val="0"/>
        <w:autoSpaceDN w:val="0"/>
        <w:adjustRightInd w:val="0"/>
        <w:spacing w:line="360" w:lineRule="auto"/>
        <w:jc w:val="both"/>
        <w:rPr>
          <w:rFonts w:eastAsia="Calibri"/>
          <w:lang w:val="en-IN"/>
        </w:rPr>
      </w:pPr>
      <w:bookmarkStart w:id="43" w:name="_Toc8718355"/>
      <w:r w:rsidRPr="003329D8">
        <w:rPr>
          <w:rStyle w:val="Heading2Char"/>
          <w:rFonts w:cs="Times New Roman"/>
          <w:szCs w:val="24"/>
        </w:rPr>
        <w:t xml:space="preserve">3.2 </w:t>
      </w:r>
      <w:r w:rsidR="004F111C" w:rsidRPr="003329D8">
        <w:rPr>
          <w:rStyle w:val="Heading2Char"/>
          <w:rFonts w:cs="Times New Roman"/>
          <w:szCs w:val="24"/>
        </w:rPr>
        <w:t xml:space="preserve">Optimal Path being </w:t>
      </w:r>
      <w:r w:rsidR="00027A60" w:rsidRPr="003329D8">
        <w:rPr>
          <w:rStyle w:val="Heading2Char"/>
          <w:rFonts w:cs="Times New Roman"/>
          <w:szCs w:val="24"/>
        </w:rPr>
        <w:t>generated:</w:t>
      </w:r>
      <w:bookmarkEnd w:id="43"/>
      <w:r w:rsidR="00027A60" w:rsidRPr="003329D8">
        <w:rPr>
          <w:rStyle w:val="Heading2Char"/>
          <w:rFonts w:cs="Times New Roman"/>
          <w:szCs w:val="24"/>
        </w:rPr>
        <w:t xml:space="preserve"> </w:t>
      </w:r>
      <w:r w:rsidR="00027A60" w:rsidRPr="003329D8">
        <w:rPr>
          <w:rFonts w:eastAsia="Calibri"/>
          <w:lang w:val="en-IN"/>
        </w:rPr>
        <w:t xml:space="preserve"> The</w:t>
      </w:r>
      <w:r w:rsidR="004F111C" w:rsidRPr="003329D8">
        <w:rPr>
          <w:rFonts w:eastAsia="Calibri"/>
          <w:lang w:val="en-IN"/>
        </w:rPr>
        <w:t xml:space="preserve"> </w:t>
      </w:r>
      <w:r w:rsidRPr="003329D8">
        <w:rPr>
          <w:rFonts w:eastAsia="Calibri"/>
          <w:lang w:val="en-IN"/>
        </w:rPr>
        <w:t>fi</w:t>
      </w:r>
      <w:r w:rsidR="004F111C" w:rsidRPr="003329D8">
        <w:rPr>
          <w:rFonts w:eastAsia="Calibri"/>
          <w:lang w:val="en-IN"/>
        </w:rPr>
        <w:t>gure below indicates the optimal path for two given initial</w:t>
      </w:r>
      <w:r w:rsidRPr="003329D8">
        <w:rPr>
          <w:rFonts w:eastAsia="Calibri"/>
          <w:lang w:val="en-IN"/>
        </w:rPr>
        <w:t xml:space="preserve"> </w:t>
      </w:r>
      <w:r w:rsidR="004F111C" w:rsidRPr="003329D8">
        <w:rPr>
          <w:rFonts w:eastAsia="Calibri"/>
          <w:lang w:val="en-IN"/>
        </w:rPr>
        <w:t>position to the goal position. The path is generated based on the optimal policy generated from the Q</w:t>
      </w:r>
      <w:r w:rsidRPr="003329D8">
        <w:rPr>
          <w:rFonts w:eastAsia="Calibri"/>
          <w:lang w:val="en-IN"/>
        </w:rPr>
        <w:t xml:space="preserve"> </w:t>
      </w:r>
      <w:r w:rsidR="004F111C" w:rsidRPr="003329D8">
        <w:rPr>
          <w:rFonts w:eastAsia="Calibri"/>
          <w:lang w:val="en-IN"/>
        </w:rPr>
        <w:t>Table values. In the prediction phase for a given state, the action with the maximum Q value is chosen.</w:t>
      </w:r>
      <w:r w:rsidRPr="003329D8">
        <w:rPr>
          <w:rFonts w:eastAsia="Calibri"/>
          <w:lang w:val="en-IN"/>
        </w:rPr>
        <w:t xml:space="preserve"> </w:t>
      </w:r>
    </w:p>
    <w:p w14:paraId="753B8312" w14:textId="062085F5" w:rsidR="00110435" w:rsidRPr="003329D8" w:rsidRDefault="004F111C" w:rsidP="003329D8">
      <w:pPr>
        <w:autoSpaceDE w:val="0"/>
        <w:autoSpaceDN w:val="0"/>
        <w:adjustRightInd w:val="0"/>
        <w:spacing w:line="360" w:lineRule="auto"/>
        <w:jc w:val="both"/>
        <w:rPr>
          <w:rFonts w:eastAsia="Calibri"/>
          <w:lang w:val="en-IN"/>
        </w:rPr>
      </w:pPr>
      <w:r w:rsidRPr="003329D8">
        <w:rPr>
          <w:rFonts w:eastAsia="Calibri"/>
          <w:lang w:val="en-IN"/>
        </w:rPr>
        <w:t>Observing the Q values of the path, it is observed that the path with the max value is chosen in each</w:t>
      </w:r>
      <w:r w:rsidR="00110435" w:rsidRPr="003329D8">
        <w:rPr>
          <w:rFonts w:eastAsia="Calibri"/>
          <w:lang w:val="en-IN"/>
        </w:rPr>
        <w:t xml:space="preserve"> </w:t>
      </w:r>
      <w:r w:rsidRPr="003329D8">
        <w:rPr>
          <w:rFonts w:eastAsia="Calibri"/>
          <w:lang w:val="en-IN"/>
        </w:rPr>
        <w:t>state. It can also be observed that even in the presence of obstacles an optimal path is generated for a</w:t>
      </w:r>
      <w:r w:rsidR="00110435" w:rsidRPr="003329D8">
        <w:rPr>
          <w:rFonts w:eastAsia="Calibri"/>
          <w:lang w:val="en-IN"/>
        </w:rPr>
        <w:t xml:space="preserve"> </w:t>
      </w:r>
      <w:r w:rsidRPr="003329D8">
        <w:rPr>
          <w:rFonts w:eastAsia="Calibri"/>
          <w:lang w:val="en-IN"/>
        </w:rPr>
        <w:t>given initial position. This can</w:t>
      </w:r>
      <w:r w:rsidR="00110435" w:rsidRPr="003329D8">
        <w:rPr>
          <w:rFonts w:eastAsia="Calibri"/>
          <w:lang w:val="en-IN"/>
        </w:rPr>
        <w:t xml:space="preserve"> be inferred from the fact that it is the shortest path from the given initial position to the goal position.</w:t>
      </w:r>
    </w:p>
    <w:p w14:paraId="28BFAED2" w14:textId="77777777" w:rsidR="00110435" w:rsidRPr="003329D8" w:rsidRDefault="00110435" w:rsidP="003329D8">
      <w:pPr>
        <w:autoSpaceDE w:val="0"/>
        <w:autoSpaceDN w:val="0"/>
        <w:adjustRightInd w:val="0"/>
        <w:spacing w:line="360" w:lineRule="auto"/>
        <w:jc w:val="both"/>
        <w:rPr>
          <w:rFonts w:eastAsia="Calibri"/>
          <w:lang w:val="en-IN"/>
        </w:rPr>
      </w:pPr>
    </w:p>
    <w:p w14:paraId="094F5BB9" w14:textId="77777777" w:rsidR="0082751C" w:rsidRDefault="00110435" w:rsidP="003329D8">
      <w:pPr>
        <w:autoSpaceDE w:val="0"/>
        <w:autoSpaceDN w:val="0"/>
        <w:adjustRightInd w:val="0"/>
        <w:spacing w:line="360" w:lineRule="auto"/>
        <w:jc w:val="both"/>
        <w:rPr>
          <w:rFonts w:eastAsia="Calibri"/>
          <w:lang w:val="en-IN"/>
        </w:rPr>
      </w:pPr>
      <w:bookmarkStart w:id="44" w:name="_Toc8718356"/>
      <w:r w:rsidRPr="003329D8">
        <w:rPr>
          <w:rStyle w:val="Heading2Char"/>
          <w:rFonts w:cs="Times New Roman"/>
        </w:rPr>
        <w:t>3.3 Learning Rate vs Time</w:t>
      </w:r>
      <w:bookmarkEnd w:id="44"/>
      <w:r w:rsidRPr="003329D8">
        <w:rPr>
          <w:rFonts w:eastAsia="Calibri"/>
          <w:lang w:val="en-IN"/>
        </w:rPr>
        <w:t xml:space="preserve"> </w:t>
      </w:r>
    </w:p>
    <w:p w14:paraId="20F61B21" w14:textId="447E81FA" w:rsidR="004F111C" w:rsidRPr="003329D8" w:rsidRDefault="00110435" w:rsidP="003329D8">
      <w:pPr>
        <w:autoSpaceDE w:val="0"/>
        <w:autoSpaceDN w:val="0"/>
        <w:adjustRightInd w:val="0"/>
        <w:spacing w:line="360" w:lineRule="auto"/>
        <w:jc w:val="both"/>
      </w:pPr>
      <w:r w:rsidRPr="003329D8">
        <w:rPr>
          <w:rFonts w:eastAsia="Calibri"/>
          <w:lang w:val="en-IN"/>
        </w:rPr>
        <w:t>The graph below indicates a plot of the number of iterations vs learning rate for convergence.</w:t>
      </w:r>
    </w:p>
    <w:p w14:paraId="18047444" w14:textId="77777777" w:rsidR="00774247" w:rsidRDefault="00675F7C" w:rsidP="00774247">
      <w:pPr>
        <w:keepNext/>
        <w:spacing w:line="360" w:lineRule="auto"/>
        <w:jc w:val="center"/>
      </w:pPr>
      <w:r>
        <w:rPr>
          <w:noProof/>
        </w:rPr>
        <w:lastRenderedPageBreak/>
        <w:drawing>
          <wp:inline distT="0" distB="0" distL="0" distR="0" wp14:anchorId="51C2D709" wp14:editId="0D855E47">
            <wp:extent cx="4386580" cy="3319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v5Plot.png"/>
                    <pic:cNvPicPr/>
                  </pic:nvPicPr>
                  <pic:blipFill rotWithShape="1">
                    <a:blip r:embed="rId21">
                      <a:extLst>
                        <a:ext uri="{28A0092B-C50C-407E-A947-70E740481C1C}">
                          <a14:useLocalDpi xmlns:a14="http://schemas.microsoft.com/office/drawing/2010/main" val="0"/>
                        </a:ext>
                      </a:extLst>
                    </a:blip>
                    <a:srcRect t="9675"/>
                    <a:stretch/>
                  </pic:blipFill>
                  <pic:spPr bwMode="auto">
                    <a:xfrm>
                      <a:off x="0" y="0"/>
                      <a:ext cx="4396697" cy="3326760"/>
                    </a:xfrm>
                    <a:prstGeom prst="rect">
                      <a:avLst/>
                    </a:prstGeom>
                    <a:ln>
                      <a:noFill/>
                    </a:ln>
                    <a:extLst>
                      <a:ext uri="{53640926-AAD7-44D8-BBD7-CCE9431645EC}">
                        <a14:shadowObscured xmlns:a14="http://schemas.microsoft.com/office/drawing/2010/main"/>
                      </a:ext>
                    </a:extLst>
                  </pic:spPr>
                </pic:pic>
              </a:graphicData>
            </a:graphic>
          </wp:inline>
        </w:drawing>
      </w:r>
    </w:p>
    <w:p w14:paraId="1C7B7B49" w14:textId="7E301A3F" w:rsidR="004F111C" w:rsidRPr="00774247" w:rsidRDefault="00774247" w:rsidP="00774247">
      <w:pPr>
        <w:pStyle w:val="Caption"/>
        <w:jc w:val="center"/>
        <w:rPr>
          <w:color w:val="auto"/>
          <w:sz w:val="22"/>
        </w:rPr>
      </w:pPr>
      <w:bookmarkStart w:id="45" w:name="_Toc8706137"/>
      <w:r w:rsidRPr="00774247">
        <w:rPr>
          <w:color w:val="auto"/>
          <w:sz w:val="22"/>
        </w:rPr>
        <w:t xml:space="preserve">Figure </w:t>
      </w:r>
      <w:r w:rsidRPr="00774247">
        <w:rPr>
          <w:color w:val="auto"/>
          <w:sz w:val="22"/>
        </w:rPr>
        <w:fldChar w:fldCharType="begin"/>
      </w:r>
      <w:r w:rsidRPr="00774247">
        <w:rPr>
          <w:color w:val="auto"/>
          <w:sz w:val="22"/>
        </w:rPr>
        <w:instrText xml:space="preserve"> SEQ Figure \* ARABIC </w:instrText>
      </w:r>
      <w:r w:rsidRPr="00774247">
        <w:rPr>
          <w:color w:val="auto"/>
          <w:sz w:val="22"/>
        </w:rPr>
        <w:fldChar w:fldCharType="separate"/>
      </w:r>
      <w:r w:rsidR="00946F5B">
        <w:rPr>
          <w:noProof/>
          <w:color w:val="auto"/>
          <w:sz w:val="22"/>
        </w:rPr>
        <w:t>10</w:t>
      </w:r>
      <w:r w:rsidRPr="00774247">
        <w:rPr>
          <w:color w:val="auto"/>
          <w:sz w:val="22"/>
        </w:rPr>
        <w:fldChar w:fldCharType="end"/>
      </w:r>
      <w:r w:rsidRPr="00774247">
        <w:rPr>
          <w:color w:val="auto"/>
          <w:sz w:val="22"/>
        </w:rPr>
        <w:t xml:space="preserve">  Learning Rate vs Number </w:t>
      </w:r>
      <w:proofErr w:type="gramStart"/>
      <w:r w:rsidRPr="00774247">
        <w:rPr>
          <w:color w:val="auto"/>
          <w:sz w:val="22"/>
        </w:rPr>
        <w:t>Of</w:t>
      </w:r>
      <w:proofErr w:type="gramEnd"/>
      <w:r w:rsidRPr="00774247">
        <w:rPr>
          <w:color w:val="auto"/>
          <w:sz w:val="22"/>
        </w:rPr>
        <w:t xml:space="preserve"> Iterations and Learning Rate vs Q-Values for Free space</w:t>
      </w:r>
      <w:bookmarkEnd w:id="45"/>
    </w:p>
    <w:p w14:paraId="43540A18" w14:textId="77777777" w:rsidR="005339DC" w:rsidRPr="005339DC" w:rsidRDefault="005339DC" w:rsidP="005339DC">
      <w:pPr>
        <w:autoSpaceDE w:val="0"/>
        <w:autoSpaceDN w:val="0"/>
        <w:adjustRightInd w:val="0"/>
        <w:spacing w:line="360" w:lineRule="auto"/>
        <w:jc w:val="both"/>
        <w:rPr>
          <w:rFonts w:eastAsia="Calibri"/>
          <w:lang w:val="en-IN"/>
        </w:rPr>
      </w:pPr>
      <w:r w:rsidRPr="005339DC">
        <w:rPr>
          <w:rFonts w:eastAsia="Calibri"/>
          <w:lang w:val="en-IN"/>
        </w:rPr>
        <w:t>It is observed that as the learning rate is increased, the number of iterations for convergence decreases.</w:t>
      </w:r>
    </w:p>
    <w:p w14:paraId="0A140414" w14:textId="0604A7F9" w:rsidR="005339DC" w:rsidRPr="005339DC" w:rsidRDefault="005339DC" w:rsidP="005339DC">
      <w:pPr>
        <w:autoSpaceDE w:val="0"/>
        <w:autoSpaceDN w:val="0"/>
        <w:adjustRightInd w:val="0"/>
        <w:spacing w:line="360" w:lineRule="auto"/>
        <w:jc w:val="both"/>
        <w:rPr>
          <w:rFonts w:eastAsia="Calibri"/>
          <w:lang w:val="en-IN"/>
        </w:rPr>
      </w:pPr>
      <w:r w:rsidRPr="005339DC">
        <w:rPr>
          <w:rFonts w:eastAsia="Calibri"/>
          <w:lang w:val="en-IN"/>
        </w:rPr>
        <w:t>The curve shows an exponential behaviour with a higher decay rate initially and slower decay at the end.</w:t>
      </w:r>
    </w:p>
    <w:p w14:paraId="3CED2013" w14:textId="77777777" w:rsidR="005339DC" w:rsidRPr="005339DC" w:rsidRDefault="005339DC" w:rsidP="005339DC">
      <w:pPr>
        <w:autoSpaceDE w:val="0"/>
        <w:autoSpaceDN w:val="0"/>
        <w:adjustRightInd w:val="0"/>
        <w:spacing w:line="360" w:lineRule="auto"/>
        <w:jc w:val="both"/>
        <w:rPr>
          <w:rFonts w:eastAsia="Calibri"/>
          <w:lang w:val="en-IN"/>
        </w:rPr>
      </w:pPr>
      <w:r w:rsidRPr="005339DC">
        <w:rPr>
          <w:rFonts w:eastAsia="Calibri"/>
          <w:lang w:val="en-IN"/>
        </w:rPr>
        <w:t>This is based on the analysis that with a lower learning rate, the update in the Q values is very small.</w:t>
      </w:r>
    </w:p>
    <w:p w14:paraId="6FF44434" w14:textId="77777777" w:rsidR="005339DC" w:rsidRPr="005339DC" w:rsidRDefault="005339DC" w:rsidP="005339DC">
      <w:pPr>
        <w:autoSpaceDE w:val="0"/>
        <w:autoSpaceDN w:val="0"/>
        <w:adjustRightInd w:val="0"/>
        <w:spacing w:line="360" w:lineRule="auto"/>
        <w:jc w:val="both"/>
        <w:rPr>
          <w:rFonts w:eastAsia="Calibri"/>
          <w:lang w:val="en-IN"/>
        </w:rPr>
      </w:pPr>
      <w:r w:rsidRPr="005339DC">
        <w:rPr>
          <w:rFonts w:eastAsia="Calibri"/>
          <w:lang w:val="en-IN"/>
        </w:rPr>
        <w:t>This can be attributed to the fact that the update rule of the q table depends on the learning rate. With</w:t>
      </w:r>
    </w:p>
    <w:p w14:paraId="7E258B43" w14:textId="51EE4B38" w:rsidR="005339DC" w:rsidRPr="005339DC" w:rsidRDefault="005339DC" w:rsidP="005339DC">
      <w:pPr>
        <w:autoSpaceDE w:val="0"/>
        <w:autoSpaceDN w:val="0"/>
        <w:adjustRightInd w:val="0"/>
        <w:spacing w:line="360" w:lineRule="auto"/>
        <w:jc w:val="both"/>
        <w:rPr>
          <w:rFonts w:eastAsia="Calibri"/>
          <w:lang w:val="en-IN"/>
        </w:rPr>
      </w:pPr>
      <w:r w:rsidRPr="005339DC">
        <w:rPr>
          <w:rFonts w:eastAsia="Calibri"/>
          <w:lang w:val="en-IN"/>
        </w:rPr>
        <w:t>a smaller learning rate, the update is slower. Hence the number of episodes is higher for the q values to</w:t>
      </w:r>
      <w:r>
        <w:rPr>
          <w:rFonts w:eastAsia="Calibri"/>
          <w:lang w:val="en-IN"/>
        </w:rPr>
        <w:t xml:space="preserve"> </w:t>
      </w:r>
      <w:r w:rsidRPr="005339DC">
        <w:rPr>
          <w:rFonts w:eastAsia="Calibri"/>
          <w:lang w:val="en-IN"/>
        </w:rPr>
        <w:t>be updated continuously and for it to reach saturation.</w:t>
      </w:r>
    </w:p>
    <w:p w14:paraId="015C81FB" w14:textId="77777777" w:rsidR="005339DC" w:rsidRPr="005339DC" w:rsidRDefault="005339DC" w:rsidP="005339DC">
      <w:pPr>
        <w:autoSpaceDE w:val="0"/>
        <w:autoSpaceDN w:val="0"/>
        <w:adjustRightInd w:val="0"/>
        <w:spacing w:line="360" w:lineRule="auto"/>
        <w:jc w:val="both"/>
        <w:rPr>
          <w:rFonts w:eastAsia="Calibri"/>
          <w:lang w:val="en-IN"/>
        </w:rPr>
      </w:pPr>
      <w:r w:rsidRPr="005339DC">
        <w:rPr>
          <w:rFonts w:eastAsia="Calibri"/>
          <w:lang w:val="en-IN"/>
        </w:rPr>
        <w:t>As we increase the learning rate, the Q value update is relatively higher and therefore the decay is higher.</w:t>
      </w:r>
    </w:p>
    <w:p w14:paraId="47E0B487" w14:textId="4F186A03" w:rsidR="00D031EF" w:rsidRPr="005339DC" w:rsidRDefault="005339DC" w:rsidP="005339DC">
      <w:pPr>
        <w:autoSpaceDE w:val="0"/>
        <w:autoSpaceDN w:val="0"/>
        <w:adjustRightInd w:val="0"/>
        <w:spacing w:line="360" w:lineRule="auto"/>
        <w:jc w:val="both"/>
      </w:pPr>
      <w:r w:rsidRPr="005339DC">
        <w:rPr>
          <w:rFonts w:eastAsia="Calibri"/>
          <w:lang w:val="en-IN"/>
        </w:rPr>
        <w:t>Increasing the learning rate results in a decreased convergence. This is because the update term contains</w:t>
      </w:r>
      <w:r>
        <w:rPr>
          <w:rFonts w:eastAsia="Calibri"/>
          <w:lang w:val="en-IN"/>
        </w:rPr>
        <w:t xml:space="preserve"> </w:t>
      </w:r>
      <w:r w:rsidRPr="005339DC">
        <w:rPr>
          <w:rFonts w:eastAsia="Calibri"/>
          <w:lang w:val="en-IN"/>
        </w:rPr>
        <w:t>a negative of the current Q value that decreases the update due to the reinforcement signal</w:t>
      </w:r>
    </w:p>
    <w:p w14:paraId="0C363F7C" w14:textId="349BA3A1" w:rsidR="00D031EF" w:rsidRPr="003329D8" w:rsidRDefault="00D031EF" w:rsidP="003329D8">
      <w:pPr>
        <w:pStyle w:val="ListParagraph"/>
        <w:spacing w:line="360" w:lineRule="auto"/>
        <w:ind w:left="0"/>
        <w:contextualSpacing w:val="0"/>
        <w:jc w:val="both"/>
        <w:rPr>
          <w:rFonts w:ascii="Times New Roman" w:hAnsi="Times New Roman"/>
        </w:rPr>
      </w:pPr>
    </w:p>
    <w:p w14:paraId="378DAF0D" w14:textId="77777777" w:rsidR="0082751C" w:rsidRDefault="00B63594" w:rsidP="00B63594">
      <w:pPr>
        <w:autoSpaceDE w:val="0"/>
        <w:autoSpaceDN w:val="0"/>
        <w:adjustRightInd w:val="0"/>
        <w:rPr>
          <w:rFonts w:ascii="CMBX12" w:eastAsia="Calibri" w:hAnsi="CMBX12" w:cs="CMBX12"/>
          <w:lang w:val="en-IN"/>
        </w:rPr>
      </w:pPr>
      <w:bookmarkStart w:id="46" w:name="_Toc8718357"/>
      <w:r w:rsidRPr="00B63594">
        <w:rPr>
          <w:rStyle w:val="Heading2Char"/>
        </w:rPr>
        <w:t>3.4 Learning Rate vs Time for obstacle space</w:t>
      </w:r>
      <w:bookmarkEnd w:id="46"/>
      <w:r>
        <w:rPr>
          <w:rFonts w:ascii="CMBX12" w:eastAsia="Calibri" w:hAnsi="CMBX12" w:cs="CMBX12"/>
          <w:lang w:val="en-IN"/>
        </w:rPr>
        <w:t xml:space="preserve"> </w:t>
      </w:r>
    </w:p>
    <w:p w14:paraId="51E11A40" w14:textId="601F9B17" w:rsidR="00D031EF" w:rsidRDefault="00B63594" w:rsidP="00B63594">
      <w:pPr>
        <w:autoSpaceDE w:val="0"/>
        <w:autoSpaceDN w:val="0"/>
        <w:adjustRightInd w:val="0"/>
        <w:rPr>
          <w:rFonts w:ascii="CMR12" w:eastAsia="Calibri" w:hAnsi="CMR12" w:cs="CMR12"/>
          <w:lang w:val="en-IN"/>
        </w:rPr>
      </w:pPr>
      <w:r>
        <w:rPr>
          <w:rFonts w:ascii="CMR12" w:eastAsia="Calibri" w:hAnsi="CMR12" w:cs="CMR12"/>
          <w:lang w:val="en-IN"/>
        </w:rPr>
        <w:t>The graph below represents the learning rate vs time for obstacles in the grid.</w:t>
      </w:r>
    </w:p>
    <w:p w14:paraId="7A48F631" w14:textId="5C19C224" w:rsidR="00B63594" w:rsidRDefault="00B63594" w:rsidP="00B63594">
      <w:pPr>
        <w:autoSpaceDE w:val="0"/>
        <w:autoSpaceDN w:val="0"/>
        <w:adjustRightInd w:val="0"/>
        <w:rPr>
          <w:rFonts w:ascii="CMR12" w:eastAsia="Calibri" w:hAnsi="CMR12" w:cs="CMR12"/>
          <w:lang w:val="en-IN"/>
        </w:rPr>
      </w:pPr>
    </w:p>
    <w:p w14:paraId="7C3E5786" w14:textId="77777777" w:rsidR="00B63594" w:rsidRDefault="00B63594" w:rsidP="00B63594">
      <w:pPr>
        <w:keepNext/>
        <w:autoSpaceDE w:val="0"/>
        <w:autoSpaceDN w:val="0"/>
        <w:adjustRightInd w:val="0"/>
        <w:jc w:val="center"/>
      </w:pPr>
      <w:r>
        <w:rPr>
          <w:rFonts w:ascii="CMR12" w:eastAsia="Calibri" w:hAnsi="CMR12" w:cs="CMR12"/>
          <w:noProof/>
          <w:lang w:val="en-IN"/>
        </w:rPr>
        <w:lastRenderedPageBreak/>
        <w:drawing>
          <wp:inline distT="0" distB="0" distL="0" distR="0" wp14:anchorId="26F92B3A" wp14:editId="24CE1177">
            <wp:extent cx="4405688" cy="3201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v10ObstacleShapeO.png"/>
                    <pic:cNvPicPr/>
                  </pic:nvPicPr>
                  <pic:blipFill rotWithShape="1">
                    <a:blip r:embed="rId22">
                      <a:extLst>
                        <a:ext uri="{28A0092B-C50C-407E-A947-70E740481C1C}">
                          <a14:useLocalDpi xmlns:a14="http://schemas.microsoft.com/office/drawing/2010/main" val="0"/>
                        </a:ext>
                      </a:extLst>
                    </a:blip>
                    <a:srcRect t="9860"/>
                    <a:stretch/>
                  </pic:blipFill>
                  <pic:spPr bwMode="auto">
                    <a:xfrm>
                      <a:off x="0" y="0"/>
                      <a:ext cx="4412355" cy="3206567"/>
                    </a:xfrm>
                    <a:prstGeom prst="rect">
                      <a:avLst/>
                    </a:prstGeom>
                    <a:ln>
                      <a:noFill/>
                    </a:ln>
                    <a:extLst>
                      <a:ext uri="{53640926-AAD7-44D8-BBD7-CCE9431645EC}">
                        <a14:shadowObscured xmlns:a14="http://schemas.microsoft.com/office/drawing/2010/main"/>
                      </a:ext>
                    </a:extLst>
                  </pic:spPr>
                </pic:pic>
              </a:graphicData>
            </a:graphic>
          </wp:inline>
        </w:drawing>
      </w:r>
    </w:p>
    <w:p w14:paraId="6339C128" w14:textId="7BF7C8E2" w:rsidR="00B63594" w:rsidRPr="00B63594" w:rsidRDefault="00B63594" w:rsidP="00B63594">
      <w:pPr>
        <w:pStyle w:val="Caption"/>
        <w:jc w:val="center"/>
        <w:rPr>
          <w:rFonts w:ascii="CMR12" w:eastAsia="Calibri" w:hAnsi="CMR12" w:cs="CMR12"/>
          <w:color w:val="auto"/>
          <w:sz w:val="22"/>
          <w:szCs w:val="22"/>
          <w:lang w:val="en-IN"/>
        </w:rPr>
      </w:pPr>
      <w:bookmarkStart w:id="47" w:name="_Toc8706138"/>
      <w:r w:rsidRPr="00B63594">
        <w:rPr>
          <w:color w:val="auto"/>
          <w:sz w:val="22"/>
          <w:szCs w:val="22"/>
        </w:rPr>
        <w:t xml:space="preserve">Figure </w:t>
      </w:r>
      <w:r w:rsidRPr="00B63594">
        <w:rPr>
          <w:color w:val="auto"/>
          <w:sz w:val="22"/>
          <w:szCs w:val="22"/>
        </w:rPr>
        <w:fldChar w:fldCharType="begin"/>
      </w:r>
      <w:r w:rsidRPr="00B63594">
        <w:rPr>
          <w:color w:val="auto"/>
          <w:sz w:val="22"/>
          <w:szCs w:val="22"/>
        </w:rPr>
        <w:instrText xml:space="preserve"> SEQ Figure \* ARABIC </w:instrText>
      </w:r>
      <w:r w:rsidRPr="00B63594">
        <w:rPr>
          <w:color w:val="auto"/>
          <w:sz w:val="22"/>
          <w:szCs w:val="22"/>
        </w:rPr>
        <w:fldChar w:fldCharType="separate"/>
      </w:r>
      <w:r w:rsidR="00946F5B">
        <w:rPr>
          <w:noProof/>
          <w:color w:val="auto"/>
          <w:sz w:val="22"/>
          <w:szCs w:val="22"/>
        </w:rPr>
        <w:t>11</w:t>
      </w:r>
      <w:r w:rsidRPr="00B63594">
        <w:rPr>
          <w:color w:val="auto"/>
          <w:sz w:val="22"/>
          <w:szCs w:val="22"/>
        </w:rPr>
        <w:fldChar w:fldCharType="end"/>
      </w:r>
      <w:r w:rsidRPr="00B63594">
        <w:rPr>
          <w:color w:val="auto"/>
          <w:sz w:val="22"/>
          <w:szCs w:val="22"/>
        </w:rPr>
        <w:t xml:space="preserve"> Learning Rate vs Number </w:t>
      </w:r>
      <w:proofErr w:type="gramStart"/>
      <w:r w:rsidRPr="00B63594">
        <w:rPr>
          <w:color w:val="auto"/>
          <w:sz w:val="22"/>
          <w:szCs w:val="22"/>
        </w:rPr>
        <w:t>Of</w:t>
      </w:r>
      <w:proofErr w:type="gramEnd"/>
      <w:r w:rsidRPr="00B63594">
        <w:rPr>
          <w:color w:val="auto"/>
          <w:sz w:val="22"/>
          <w:szCs w:val="22"/>
        </w:rPr>
        <w:t xml:space="preserve"> Iterations and Learning Rate vs Q-Values for Obstacle Space</w:t>
      </w:r>
      <w:bookmarkEnd w:id="47"/>
    </w:p>
    <w:p w14:paraId="4C42BC5C" w14:textId="42D3CDF2" w:rsidR="00B63594" w:rsidRPr="00A37C01" w:rsidRDefault="00A37C01" w:rsidP="00A37C01">
      <w:pPr>
        <w:autoSpaceDE w:val="0"/>
        <w:autoSpaceDN w:val="0"/>
        <w:adjustRightInd w:val="0"/>
        <w:spacing w:line="360" w:lineRule="auto"/>
        <w:jc w:val="both"/>
        <w:rPr>
          <w:rFonts w:eastAsia="Calibri"/>
          <w:lang w:val="en-IN"/>
        </w:rPr>
      </w:pPr>
      <w:r w:rsidRPr="00A37C01">
        <w:rPr>
          <w:rFonts w:eastAsia="Calibri"/>
          <w:lang w:val="en-IN"/>
        </w:rPr>
        <w:t>It can be observed that the convergence is slower in case of adding obstacles as compared to the learning rate vs time for free space. This is because the presence of obstacle results in the interference of the Q values being propagated. Hence the values around the obstacle results in a negative reinforcement signal of -5 resulting in a greater number of iterations to update the Q table in the states around the obstacles.</w:t>
      </w:r>
    </w:p>
    <w:p w14:paraId="4FD75E24" w14:textId="055A32B6" w:rsidR="00B63594" w:rsidRPr="003329D8" w:rsidRDefault="00A54D15" w:rsidP="00A54D15">
      <w:pPr>
        <w:pStyle w:val="Heading2"/>
        <w:rPr>
          <w:rFonts w:cs="Times New Roman"/>
        </w:rPr>
      </w:pPr>
      <w:bookmarkStart w:id="48" w:name="_Toc8718358"/>
      <w:r>
        <w:t xml:space="preserve">3.5 </w:t>
      </w:r>
      <w:r>
        <w:rPr>
          <w:rFonts w:eastAsia="Calibri"/>
          <w:lang w:val="en-IN"/>
        </w:rPr>
        <w:t>Time vs number of obstacles</w:t>
      </w:r>
      <w:bookmarkEnd w:id="48"/>
    </w:p>
    <w:p w14:paraId="491EFA8F" w14:textId="77777777" w:rsidR="00946F5B" w:rsidRDefault="00946F5B" w:rsidP="00946F5B">
      <w:pPr>
        <w:pStyle w:val="ListParagraph"/>
        <w:keepNext/>
        <w:spacing w:line="360" w:lineRule="auto"/>
        <w:ind w:left="0"/>
        <w:contextualSpacing w:val="0"/>
        <w:jc w:val="center"/>
      </w:pPr>
      <w:r>
        <w:rPr>
          <w:rFonts w:ascii="Times New Roman" w:hAnsi="Times New Roman"/>
          <w:noProof/>
        </w:rPr>
        <w:drawing>
          <wp:inline distT="0" distB="0" distL="0" distR="0" wp14:anchorId="6FDA8BEE" wp14:editId="7DEB32C9">
            <wp:extent cx="4205354" cy="16731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tacle Vs Iterations.png"/>
                    <pic:cNvPicPr/>
                  </pic:nvPicPr>
                  <pic:blipFill>
                    <a:blip r:embed="rId23">
                      <a:extLst>
                        <a:ext uri="{28A0092B-C50C-407E-A947-70E740481C1C}">
                          <a14:useLocalDpi xmlns:a14="http://schemas.microsoft.com/office/drawing/2010/main" val="0"/>
                        </a:ext>
                      </a:extLst>
                    </a:blip>
                    <a:stretch>
                      <a:fillRect/>
                    </a:stretch>
                  </pic:blipFill>
                  <pic:spPr>
                    <a:xfrm>
                      <a:off x="0" y="0"/>
                      <a:ext cx="4215351" cy="1677117"/>
                    </a:xfrm>
                    <a:prstGeom prst="rect">
                      <a:avLst/>
                    </a:prstGeom>
                  </pic:spPr>
                </pic:pic>
              </a:graphicData>
            </a:graphic>
          </wp:inline>
        </w:drawing>
      </w:r>
    </w:p>
    <w:p w14:paraId="4F0342A0" w14:textId="543C04DB" w:rsidR="00D031EF" w:rsidRPr="00946F5B" w:rsidRDefault="00946F5B" w:rsidP="00946F5B">
      <w:pPr>
        <w:pStyle w:val="Caption"/>
        <w:jc w:val="center"/>
        <w:rPr>
          <w:color w:val="auto"/>
          <w:sz w:val="22"/>
        </w:rPr>
      </w:pPr>
      <w:bookmarkStart w:id="49" w:name="_Toc8706139"/>
      <w:r w:rsidRPr="00946F5B">
        <w:rPr>
          <w:color w:val="auto"/>
          <w:sz w:val="22"/>
        </w:rPr>
        <w:t xml:space="preserve">Figure </w:t>
      </w:r>
      <w:r w:rsidRPr="00946F5B">
        <w:rPr>
          <w:color w:val="auto"/>
          <w:sz w:val="22"/>
        </w:rPr>
        <w:fldChar w:fldCharType="begin"/>
      </w:r>
      <w:r w:rsidRPr="00946F5B">
        <w:rPr>
          <w:color w:val="auto"/>
          <w:sz w:val="22"/>
        </w:rPr>
        <w:instrText xml:space="preserve"> SEQ Figure \* ARABIC </w:instrText>
      </w:r>
      <w:r w:rsidRPr="00946F5B">
        <w:rPr>
          <w:color w:val="auto"/>
          <w:sz w:val="22"/>
        </w:rPr>
        <w:fldChar w:fldCharType="separate"/>
      </w:r>
      <w:r w:rsidRPr="00946F5B">
        <w:rPr>
          <w:noProof/>
          <w:color w:val="auto"/>
          <w:sz w:val="22"/>
        </w:rPr>
        <w:t>12</w:t>
      </w:r>
      <w:r w:rsidRPr="00946F5B">
        <w:rPr>
          <w:color w:val="auto"/>
          <w:sz w:val="22"/>
        </w:rPr>
        <w:fldChar w:fldCharType="end"/>
      </w:r>
      <w:r w:rsidRPr="00946F5B">
        <w:rPr>
          <w:color w:val="auto"/>
          <w:sz w:val="22"/>
        </w:rPr>
        <w:t xml:space="preserve"> Number of Iterations vs Number of Obstacles</w:t>
      </w:r>
      <w:bookmarkEnd w:id="49"/>
    </w:p>
    <w:p w14:paraId="0DD46E18" w14:textId="508AA964" w:rsidR="00AF35FF" w:rsidRPr="00F64D54" w:rsidRDefault="000F18F6" w:rsidP="00F64D54">
      <w:pPr>
        <w:autoSpaceDE w:val="0"/>
        <w:autoSpaceDN w:val="0"/>
        <w:adjustRightInd w:val="0"/>
        <w:spacing w:line="360" w:lineRule="auto"/>
        <w:jc w:val="both"/>
      </w:pPr>
      <w:r w:rsidRPr="00471213">
        <w:rPr>
          <w:rFonts w:eastAsia="Calibri"/>
          <w:lang w:val="en-IN"/>
        </w:rPr>
        <w:t>It is observed that the number of iterations for convergence increases with the number of obstacles. This is because as the obstacle space is increased, the number of states count around obstacles increases and needs a larger time for updating. Hence the number of iterations for convergence increases with number of obstacles</w:t>
      </w:r>
      <w:r w:rsidR="00471213">
        <w:rPr>
          <w:rFonts w:eastAsia="Calibri"/>
          <w:lang w:val="en-IN"/>
        </w:rPr>
        <w:t>.</w:t>
      </w:r>
    </w:p>
    <w:p w14:paraId="1E708807" w14:textId="5E1F3A99" w:rsidR="00AF35FF" w:rsidRDefault="00AF35FF" w:rsidP="00911B23">
      <w:pPr>
        <w:pStyle w:val="ListParagraph"/>
        <w:spacing w:line="360" w:lineRule="auto"/>
        <w:ind w:left="714"/>
        <w:jc w:val="both"/>
        <w:rPr>
          <w:rFonts w:ascii="Times New Roman" w:hAnsi="Times New Roman"/>
        </w:rPr>
      </w:pPr>
    </w:p>
    <w:p w14:paraId="6D0CE481" w14:textId="073CBC8E" w:rsidR="00AF35FF" w:rsidRPr="00F726BC" w:rsidRDefault="00AF35FF" w:rsidP="00AF35FF">
      <w:pPr>
        <w:pStyle w:val="Heading1"/>
      </w:pPr>
      <w:bookmarkStart w:id="50" w:name="_Toc8718359"/>
      <w:r w:rsidRPr="009F71A9">
        <w:lastRenderedPageBreak/>
        <w:t>CHAPTER</w:t>
      </w:r>
      <w:r w:rsidRPr="00F726BC">
        <w:t xml:space="preserve"> </w:t>
      </w:r>
      <w:r>
        <w:t>4</w:t>
      </w:r>
      <w:bookmarkEnd w:id="50"/>
    </w:p>
    <w:p w14:paraId="22A72014" w14:textId="7F40EE52" w:rsidR="00AF35FF" w:rsidRPr="006A54B3" w:rsidRDefault="00AF35FF" w:rsidP="00AF35FF">
      <w:pPr>
        <w:pStyle w:val="Heading1"/>
      </w:pPr>
      <w:bookmarkStart w:id="51" w:name="_Toc8718360"/>
      <w:r>
        <w:t>Conclusion and Future Scope</w:t>
      </w:r>
      <w:bookmarkEnd w:id="51"/>
    </w:p>
    <w:p w14:paraId="00865272" w14:textId="77777777" w:rsidR="00AF35FF" w:rsidRPr="006A54B3" w:rsidRDefault="00AF35FF" w:rsidP="00AF35FF">
      <w:r w:rsidRPr="006A54B3">
        <w:rPr>
          <w:noProof/>
        </w:rPr>
        <mc:AlternateContent>
          <mc:Choice Requires="wps">
            <w:drawing>
              <wp:anchor distT="0" distB="0" distL="114300" distR="114300" simplePos="0" relativeHeight="251664384" behindDoc="0" locked="0" layoutInCell="1" allowOverlap="1" wp14:anchorId="3C159537" wp14:editId="230A227E">
                <wp:simplePos x="0" y="0"/>
                <wp:positionH relativeFrom="column">
                  <wp:posOffset>-6350</wp:posOffset>
                </wp:positionH>
                <wp:positionV relativeFrom="paragraph">
                  <wp:posOffset>118110</wp:posOffset>
                </wp:positionV>
                <wp:extent cx="6196330" cy="6985"/>
                <wp:effectExtent l="5715" t="11430" r="8255" b="10160"/>
                <wp:wrapNone/>
                <wp:docPr id="1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633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73E16" id="AutoShape 9" o:spid="_x0000_s1026" type="#_x0000_t32" style="position:absolute;margin-left:-.5pt;margin-top:9.3pt;width:487.9pt;height:.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"/>
            </w:pict>
          </mc:Fallback>
        </mc:AlternateContent>
      </w:r>
      <w:r w:rsidRPr="006A54B3">
        <w:tab/>
      </w:r>
      <w:r w:rsidRPr="006A54B3">
        <w:tab/>
      </w:r>
    </w:p>
    <w:p w14:paraId="51BD7A62" w14:textId="77777777" w:rsidR="00AF35FF" w:rsidRDefault="00AF35FF" w:rsidP="00AF35FF">
      <w:pPr>
        <w:autoSpaceDE w:val="0"/>
        <w:autoSpaceDN w:val="0"/>
        <w:adjustRightInd w:val="0"/>
        <w:rPr>
          <w:rFonts w:ascii="CMBX12" w:eastAsia="Calibri" w:hAnsi="CMBX12" w:cs="CMBX12"/>
          <w:sz w:val="29"/>
          <w:szCs w:val="29"/>
          <w:lang w:val="en-IN"/>
        </w:rPr>
      </w:pPr>
    </w:p>
    <w:p w14:paraId="6D946AE7" w14:textId="06794D64" w:rsidR="00AF35FF" w:rsidRDefault="00AF35FF" w:rsidP="00AF35FF">
      <w:pPr>
        <w:pStyle w:val="Heading2"/>
        <w:rPr>
          <w:rFonts w:eastAsia="Calibri"/>
          <w:lang w:val="en-IN"/>
        </w:rPr>
      </w:pPr>
      <w:bookmarkStart w:id="52" w:name="_Toc8718361"/>
      <w:r>
        <w:rPr>
          <w:rFonts w:eastAsia="Calibri"/>
          <w:lang w:val="en-IN"/>
        </w:rPr>
        <w:t>4.1 Conclusion</w:t>
      </w:r>
      <w:bookmarkEnd w:id="52"/>
    </w:p>
    <w:p w14:paraId="7FE036C4" w14:textId="7CB203E5" w:rsidR="00AF35FF" w:rsidRPr="00AF35FF" w:rsidRDefault="00AF35FF" w:rsidP="00A73F89">
      <w:pPr>
        <w:autoSpaceDE w:val="0"/>
        <w:autoSpaceDN w:val="0"/>
        <w:adjustRightInd w:val="0"/>
        <w:spacing w:line="360" w:lineRule="auto"/>
        <w:contextualSpacing/>
        <w:jc w:val="both"/>
        <w:rPr>
          <w:rFonts w:eastAsia="Calibri"/>
          <w:lang w:val="en-IN"/>
        </w:rPr>
      </w:pPr>
      <w:r w:rsidRPr="00AF35FF">
        <w:rPr>
          <w:rFonts w:eastAsia="Calibri"/>
          <w:lang w:val="en-IN"/>
        </w:rPr>
        <w:t>A given indoor environment is divided into grids and the optimal shortest path from any given position</w:t>
      </w:r>
      <w:r>
        <w:rPr>
          <w:rFonts w:eastAsia="Calibri"/>
          <w:lang w:val="en-IN"/>
        </w:rPr>
        <w:t xml:space="preserve"> </w:t>
      </w:r>
      <w:r w:rsidRPr="00AF35FF">
        <w:rPr>
          <w:rFonts w:eastAsia="Calibri"/>
          <w:lang w:val="en-IN"/>
        </w:rPr>
        <w:t>to a goal position for a point robot with 4 connected actions is determined. The system performs well</w:t>
      </w:r>
      <w:r>
        <w:rPr>
          <w:rFonts w:eastAsia="Calibri"/>
          <w:lang w:val="en-IN"/>
        </w:rPr>
        <w:t xml:space="preserve"> </w:t>
      </w:r>
      <w:r w:rsidRPr="00AF35FF">
        <w:rPr>
          <w:rFonts w:eastAsia="Calibri"/>
          <w:lang w:val="en-IN"/>
        </w:rPr>
        <w:t>with static obstacles in the environment.</w:t>
      </w:r>
    </w:p>
    <w:p w14:paraId="57A1FDDB" w14:textId="4714CC32" w:rsidR="00AF35FF" w:rsidRPr="00AF35FF" w:rsidRDefault="00AF35FF" w:rsidP="00A73F89">
      <w:pPr>
        <w:autoSpaceDE w:val="0"/>
        <w:autoSpaceDN w:val="0"/>
        <w:adjustRightInd w:val="0"/>
        <w:spacing w:line="360" w:lineRule="auto"/>
        <w:contextualSpacing/>
        <w:jc w:val="both"/>
        <w:rPr>
          <w:rFonts w:eastAsia="Calibri"/>
          <w:lang w:val="en-IN"/>
        </w:rPr>
      </w:pPr>
      <w:r w:rsidRPr="00AF35FF">
        <w:rPr>
          <w:rFonts w:eastAsia="Calibri"/>
          <w:lang w:val="en-IN"/>
        </w:rPr>
        <w:t xml:space="preserve">Further, the </w:t>
      </w:r>
      <w:r w:rsidR="00272441" w:rsidRPr="00AF35FF">
        <w:rPr>
          <w:rFonts w:eastAsia="Calibri"/>
          <w:lang w:val="en-IN"/>
        </w:rPr>
        <w:t>behaviour</w:t>
      </w:r>
      <w:r w:rsidRPr="00AF35FF">
        <w:rPr>
          <w:rFonts w:eastAsia="Calibri"/>
          <w:lang w:val="en-IN"/>
        </w:rPr>
        <w:t xml:space="preserve"> of the learning rate vs time for free space and obstacle space is </w:t>
      </w:r>
      <w:r w:rsidR="00272441" w:rsidRPr="00AF35FF">
        <w:rPr>
          <w:rFonts w:eastAsia="Calibri"/>
          <w:lang w:val="en-IN"/>
        </w:rPr>
        <w:t>analysed</w:t>
      </w:r>
      <w:r w:rsidRPr="00AF35FF">
        <w:rPr>
          <w:rFonts w:eastAsia="Calibri"/>
          <w:lang w:val="en-IN"/>
        </w:rPr>
        <w:t xml:space="preserve"> and</w:t>
      </w:r>
    </w:p>
    <w:p w14:paraId="7C948FC0" w14:textId="03EA689E" w:rsidR="00AF35FF" w:rsidRDefault="00AF35FF" w:rsidP="00A73F89">
      <w:pPr>
        <w:autoSpaceDE w:val="0"/>
        <w:autoSpaceDN w:val="0"/>
        <w:adjustRightInd w:val="0"/>
        <w:spacing w:line="360" w:lineRule="auto"/>
        <w:contextualSpacing/>
        <w:jc w:val="both"/>
        <w:rPr>
          <w:rFonts w:eastAsia="Calibri"/>
          <w:lang w:val="en-IN"/>
        </w:rPr>
      </w:pPr>
      <w:r w:rsidRPr="00AF35FF">
        <w:rPr>
          <w:rFonts w:eastAsia="Calibri"/>
          <w:lang w:val="en-IN"/>
        </w:rPr>
        <w:t>ver</w:t>
      </w:r>
      <w:r w:rsidR="00272441">
        <w:rPr>
          <w:rFonts w:eastAsia="Calibri"/>
          <w:lang w:val="en-IN"/>
        </w:rPr>
        <w:t>ifi</w:t>
      </w:r>
      <w:r w:rsidRPr="00AF35FF">
        <w:rPr>
          <w:rFonts w:eastAsia="Calibri"/>
          <w:lang w:val="en-IN"/>
        </w:rPr>
        <w:t>ed.</w:t>
      </w:r>
    </w:p>
    <w:p w14:paraId="52BC2FB1" w14:textId="77777777" w:rsidR="00272441" w:rsidRPr="00AF35FF" w:rsidRDefault="00272441" w:rsidP="00AF35FF">
      <w:pPr>
        <w:autoSpaceDE w:val="0"/>
        <w:autoSpaceDN w:val="0"/>
        <w:adjustRightInd w:val="0"/>
        <w:rPr>
          <w:rFonts w:eastAsia="Calibri"/>
          <w:lang w:val="en-IN"/>
        </w:rPr>
      </w:pPr>
    </w:p>
    <w:p w14:paraId="6A5BA6BE" w14:textId="47905C27" w:rsidR="00AF35FF" w:rsidRPr="00AF35FF" w:rsidRDefault="00272441" w:rsidP="00272441">
      <w:pPr>
        <w:pStyle w:val="Heading2"/>
        <w:rPr>
          <w:rFonts w:eastAsia="Calibri"/>
          <w:lang w:val="en-IN"/>
        </w:rPr>
      </w:pPr>
      <w:bookmarkStart w:id="53" w:name="_Toc8718362"/>
      <w:r>
        <w:rPr>
          <w:rFonts w:eastAsia="Calibri"/>
          <w:lang w:val="en-IN"/>
        </w:rPr>
        <w:t xml:space="preserve">4.2 </w:t>
      </w:r>
      <w:r w:rsidR="00AF35FF" w:rsidRPr="00AF35FF">
        <w:rPr>
          <w:rFonts w:eastAsia="Calibri"/>
          <w:lang w:val="en-IN"/>
        </w:rPr>
        <w:t>Future Work</w:t>
      </w:r>
      <w:bookmarkEnd w:id="53"/>
    </w:p>
    <w:p w14:paraId="5918B9BD" w14:textId="77777777" w:rsidR="00AF35FF" w:rsidRPr="00A73F89" w:rsidRDefault="00AF35FF" w:rsidP="00A73F89">
      <w:pPr>
        <w:autoSpaceDE w:val="0"/>
        <w:autoSpaceDN w:val="0"/>
        <w:adjustRightInd w:val="0"/>
        <w:spacing w:line="360" w:lineRule="auto"/>
        <w:jc w:val="both"/>
        <w:rPr>
          <w:rFonts w:eastAsia="Calibri"/>
          <w:lang w:val="en-IN"/>
        </w:rPr>
      </w:pPr>
      <w:r w:rsidRPr="00A73F89">
        <w:rPr>
          <w:rFonts w:eastAsia="Calibri"/>
          <w:lang w:val="en-IN"/>
        </w:rPr>
        <w:t>With the following results, the following work is to be planned to be done in the future:</w:t>
      </w:r>
    </w:p>
    <w:p w14:paraId="463ED722" w14:textId="77777777" w:rsidR="00A73F89" w:rsidRPr="00A73F89" w:rsidRDefault="00AF35FF" w:rsidP="00693DB8">
      <w:pPr>
        <w:pStyle w:val="ListParagraph"/>
        <w:numPr>
          <w:ilvl w:val="0"/>
          <w:numId w:val="3"/>
        </w:numPr>
        <w:autoSpaceDE w:val="0"/>
        <w:autoSpaceDN w:val="0"/>
        <w:adjustRightInd w:val="0"/>
        <w:spacing w:line="360" w:lineRule="auto"/>
        <w:ind w:left="714" w:hanging="357"/>
        <w:jc w:val="both"/>
        <w:rPr>
          <w:rFonts w:ascii="Times New Roman" w:hAnsi="Times New Roman"/>
          <w:sz w:val="24"/>
          <w:szCs w:val="24"/>
          <w:lang w:val="en-IN"/>
        </w:rPr>
      </w:pPr>
      <w:r w:rsidRPr="00A73F89">
        <w:rPr>
          <w:rFonts w:ascii="Times New Roman" w:hAnsi="Times New Roman"/>
          <w:sz w:val="24"/>
          <w:szCs w:val="24"/>
          <w:lang w:val="en-IN"/>
        </w:rPr>
        <w:t>Q learning applied to a system with dynamic obstacle: Most environments are dynamic in nature</w:t>
      </w:r>
      <w:r w:rsidR="00A73F89" w:rsidRPr="00A73F89">
        <w:rPr>
          <w:rFonts w:ascii="Times New Roman" w:hAnsi="Times New Roman"/>
          <w:sz w:val="24"/>
          <w:szCs w:val="24"/>
          <w:lang w:val="en-IN"/>
        </w:rPr>
        <w:t xml:space="preserve"> </w:t>
      </w:r>
      <w:r w:rsidRPr="00A73F89">
        <w:rPr>
          <w:rFonts w:ascii="Times New Roman" w:hAnsi="Times New Roman"/>
          <w:sz w:val="24"/>
          <w:szCs w:val="24"/>
          <w:lang w:val="en-IN"/>
        </w:rPr>
        <w:t xml:space="preserve">with moving objects. Much of the research is ongoing in this </w:t>
      </w:r>
      <w:r w:rsidR="00A73F89" w:rsidRPr="00A73F89">
        <w:rPr>
          <w:rFonts w:ascii="Times New Roman" w:hAnsi="Times New Roman"/>
          <w:sz w:val="24"/>
          <w:szCs w:val="24"/>
          <w:lang w:val="en-IN"/>
        </w:rPr>
        <w:t>fi</w:t>
      </w:r>
      <w:r w:rsidRPr="00A73F89">
        <w:rPr>
          <w:rFonts w:ascii="Times New Roman" w:hAnsi="Times New Roman"/>
          <w:sz w:val="24"/>
          <w:szCs w:val="24"/>
          <w:lang w:val="en-IN"/>
        </w:rPr>
        <w:t xml:space="preserve">eld. For </w:t>
      </w:r>
      <w:r w:rsidR="00A73F89" w:rsidRPr="00A73F89">
        <w:rPr>
          <w:rFonts w:ascii="Times New Roman" w:hAnsi="Times New Roman"/>
          <w:sz w:val="24"/>
          <w:szCs w:val="24"/>
          <w:lang w:val="en-IN"/>
        </w:rPr>
        <w:t>example,</w:t>
      </w:r>
      <w:r w:rsidRPr="00A73F89">
        <w:rPr>
          <w:rFonts w:ascii="Times New Roman" w:hAnsi="Times New Roman"/>
          <w:sz w:val="24"/>
          <w:szCs w:val="24"/>
          <w:lang w:val="en-IN"/>
        </w:rPr>
        <w:t xml:space="preserve"> in the paper </w:t>
      </w:r>
      <w:r w:rsidR="00A73F89" w:rsidRPr="00A73F89">
        <w:rPr>
          <w:rFonts w:ascii="Times New Roman" w:hAnsi="Times New Roman"/>
          <w:sz w:val="24"/>
          <w:szCs w:val="24"/>
          <w:lang w:val="en-IN"/>
        </w:rPr>
        <w:t>on socially</w:t>
      </w:r>
      <w:r w:rsidRPr="00A73F89">
        <w:rPr>
          <w:rFonts w:ascii="Times New Roman" w:hAnsi="Times New Roman"/>
          <w:sz w:val="24"/>
          <w:szCs w:val="24"/>
          <w:lang w:val="en-IN"/>
        </w:rPr>
        <w:t xml:space="preserve"> aware motion planning published by MIT, a robot moves in the environment based on</w:t>
      </w:r>
      <w:r w:rsidR="00A73F89" w:rsidRPr="00A73F89">
        <w:rPr>
          <w:rFonts w:ascii="Times New Roman" w:hAnsi="Times New Roman"/>
          <w:sz w:val="24"/>
          <w:szCs w:val="24"/>
          <w:lang w:val="en-IN"/>
        </w:rPr>
        <w:t xml:space="preserve"> </w:t>
      </w:r>
      <w:r w:rsidRPr="00A73F89">
        <w:rPr>
          <w:rFonts w:ascii="Times New Roman" w:hAnsi="Times New Roman"/>
          <w:sz w:val="24"/>
          <w:szCs w:val="24"/>
          <w:lang w:val="en-IN"/>
        </w:rPr>
        <w:t xml:space="preserve">observation of human motion patterns. These research studies can be further extended to </w:t>
      </w:r>
      <w:r w:rsidR="00A73F89" w:rsidRPr="00A73F89">
        <w:rPr>
          <w:rFonts w:ascii="Times New Roman" w:hAnsi="Times New Roman"/>
          <w:sz w:val="24"/>
          <w:szCs w:val="24"/>
          <w:lang w:val="en-IN"/>
        </w:rPr>
        <w:t>apply navigation</w:t>
      </w:r>
      <w:r w:rsidRPr="00A73F89">
        <w:rPr>
          <w:rFonts w:ascii="Times New Roman" w:hAnsi="Times New Roman"/>
          <w:sz w:val="24"/>
          <w:szCs w:val="24"/>
          <w:lang w:val="en-IN"/>
        </w:rPr>
        <w:t xml:space="preserve"> in environments that are dynamic and follows pattern</w:t>
      </w:r>
      <w:r w:rsidR="00A73F89" w:rsidRPr="00A73F89">
        <w:rPr>
          <w:rFonts w:ascii="Times New Roman" w:hAnsi="Times New Roman"/>
          <w:sz w:val="24"/>
          <w:szCs w:val="24"/>
          <w:lang w:val="en-IN"/>
        </w:rPr>
        <w:t>.</w:t>
      </w:r>
    </w:p>
    <w:p w14:paraId="68F10A69" w14:textId="77777777" w:rsidR="00A73F89" w:rsidRPr="00A73F89" w:rsidRDefault="00A73F89" w:rsidP="00693DB8">
      <w:pPr>
        <w:pStyle w:val="ListParagraph"/>
        <w:numPr>
          <w:ilvl w:val="0"/>
          <w:numId w:val="3"/>
        </w:numPr>
        <w:autoSpaceDE w:val="0"/>
        <w:autoSpaceDN w:val="0"/>
        <w:adjustRightInd w:val="0"/>
        <w:spacing w:line="360" w:lineRule="auto"/>
        <w:ind w:left="714" w:hanging="357"/>
        <w:contextualSpacing w:val="0"/>
        <w:jc w:val="both"/>
        <w:rPr>
          <w:rFonts w:ascii="Times New Roman" w:hAnsi="Times New Roman"/>
          <w:sz w:val="24"/>
          <w:szCs w:val="24"/>
        </w:rPr>
      </w:pPr>
      <w:r w:rsidRPr="00A73F89">
        <w:rPr>
          <w:rFonts w:ascii="Times New Roman" w:hAnsi="Times New Roman"/>
          <w:sz w:val="24"/>
          <w:szCs w:val="24"/>
          <w:lang w:val="en-IN"/>
        </w:rPr>
        <w:t>D</w:t>
      </w:r>
      <w:r w:rsidR="00AF35FF" w:rsidRPr="00A73F89">
        <w:rPr>
          <w:rFonts w:ascii="Times New Roman" w:hAnsi="Times New Roman"/>
          <w:sz w:val="24"/>
          <w:szCs w:val="24"/>
          <w:lang w:val="en-IN"/>
        </w:rPr>
        <w:t xml:space="preserve">eep Q learning Network: Finding the shortest path with deep Q learning is another </w:t>
      </w:r>
      <w:r w:rsidRPr="00A73F89">
        <w:rPr>
          <w:rFonts w:ascii="Times New Roman" w:hAnsi="Times New Roman"/>
          <w:sz w:val="24"/>
          <w:szCs w:val="24"/>
          <w:lang w:val="en-IN"/>
        </w:rPr>
        <w:t>fi</w:t>
      </w:r>
      <w:r w:rsidR="00AF35FF" w:rsidRPr="00A73F89">
        <w:rPr>
          <w:rFonts w:ascii="Times New Roman" w:hAnsi="Times New Roman"/>
          <w:sz w:val="24"/>
          <w:szCs w:val="24"/>
          <w:lang w:val="en-IN"/>
        </w:rPr>
        <w:t>eld of</w:t>
      </w:r>
      <w:r w:rsidRPr="00A73F89">
        <w:rPr>
          <w:rFonts w:ascii="Times New Roman" w:hAnsi="Times New Roman"/>
          <w:sz w:val="24"/>
          <w:szCs w:val="24"/>
          <w:lang w:val="en-IN"/>
        </w:rPr>
        <w:t xml:space="preserve"> </w:t>
      </w:r>
      <w:r w:rsidR="00AF35FF" w:rsidRPr="00A73F89">
        <w:rPr>
          <w:rFonts w:ascii="Times New Roman" w:hAnsi="Times New Roman"/>
          <w:sz w:val="24"/>
          <w:szCs w:val="24"/>
          <w:lang w:val="en-IN"/>
        </w:rPr>
        <w:t xml:space="preserve">interest. This is because the system will have a more </w:t>
      </w:r>
      <w:r w:rsidRPr="00A73F89">
        <w:rPr>
          <w:rFonts w:ascii="Times New Roman" w:hAnsi="Times New Roman"/>
          <w:sz w:val="24"/>
          <w:szCs w:val="24"/>
          <w:lang w:val="en-IN"/>
        </w:rPr>
        <w:t>fl</w:t>
      </w:r>
      <w:r w:rsidR="00AF35FF" w:rsidRPr="00A73F89">
        <w:rPr>
          <w:rFonts w:ascii="Times New Roman" w:hAnsi="Times New Roman"/>
          <w:sz w:val="24"/>
          <w:szCs w:val="24"/>
          <w:lang w:val="en-IN"/>
        </w:rPr>
        <w:t>exibility with the number of actions and</w:t>
      </w:r>
      <w:r w:rsidRPr="00A73F89">
        <w:rPr>
          <w:rFonts w:ascii="Times New Roman" w:hAnsi="Times New Roman"/>
          <w:sz w:val="24"/>
          <w:szCs w:val="24"/>
          <w:lang w:val="en-IN"/>
        </w:rPr>
        <w:t xml:space="preserve"> </w:t>
      </w:r>
      <w:r w:rsidR="00AF35FF" w:rsidRPr="00A73F89">
        <w:rPr>
          <w:rFonts w:ascii="Times New Roman" w:hAnsi="Times New Roman"/>
          <w:sz w:val="24"/>
          <w:szCs w:val="24"/>
          <w:lang w:val="en-IN"/>
        </w:rPr>
        <w:t>states thereby increasing the performance of the system</w:t>
      </w:r>
    </w:p>
    <w:p w14:paraId="6F17F96A" w14:textId="56F3FB00" w:rsidR="00AF35FF" w:rsidRPr="00A73F89" w:rsidRDefault="00AF35FF" w:rsidP="00693DB8">
      <w:pPr>
        <w:pStyle w:val="ListParagraph"/>
        <w:numPr>
          <w:ilvl w:val="0"/>
          <w:numId w:val="3"/>
        </w:numPr>
        <w:autoSpaceDE w:val="0"/>
        <w:autoSpaceDN w:val="0"/>
        <w:adjustRightInd w:val="0"/>
        <w:spacing w:line="360" w:lineRule="auto"/>
        <w:ind w:left="714" w:hanging="357"/>
        <w:contextualSpacing w:val="0"/>
        <w:jc w:val="both"/>
        <w:rPr>
          <w:rFonts w:ascii="Times New Roman" w:hAnsi="Times New Roman"/>
          <w:sz w:val="24"/>
          <w:szCs w:val="24"/>
        </w:rPr>
      </w:pPr>
      <w:r w:rsidRPr="00A73F89">
        <w:rPr>
          <w:rFonts w:ascii="Times New Roman" w:hAnsi="Times New Roman"/>
          <w:sz w:val="24"/>
          <w:szCs w:val="24"/>
          <w:lang w:val="en-IN"/>
        </w:rPr>
        <w:t>Application of path planning using reinforcement learning for di</w:t>
      </w:r>
      <w:r w:rsidR="00A73F89" w:rsidRPr="00A73F89">
        <w:rPr>
          <w:rFonts w:ascii="Times New Roman" w:hAnsi="Times New Roman"/>
          <w:sz w:val="24"/>
          <w:szCs w:val="24"/>
          <w:lang w:val="en-IN"/>
        </w:rPr>
        <w:t>ff</w:t>
      </w:r>
      <w:r w:rsidRPr="00A73F89">
        <w:rPr>
          <w:rFonts w:ascii="Times New Roman" w:hAnsi="Times New Roman"/>
          <w:sz w:val="24"/>
          <w:szCs w:val="24"/>
          <w:lang w:val="en-IN"/>
        </w:rPr>
        <w:t>erential drive robot. Using a</w:t>
      </w:r>
      <w:r w:rsidR="00A73F89" w:rsidRPr="00A73F89">
        <w:rPr>
          <w:rFonts w:ascii="Times New Roman" w:hAnsi="Times New Roman"/>
          <w:sz w:val="24"/>
          <w:szCs w:val="24"/>
          <w:lang w:val="en-IN"/>
        </w:rPr>
        <w:t xml:space="preserve"> </w:t>
      </w:r>
      <w:r w:rsidRPr="00A73F89">
        <w:rPr>
          <w:rFonts w:ascii="Times New Roman" w:hAnsi="Times New Roman"/>
          <w:sz w:val="24"/>
          <w:szCs w:val="24"/>
          <w:lang w:val="en-IN"/>
        </w:rPr>
        <w:t>di</w:t>
      </w:r>
      <w:r w:rsidR="00A73F89" w:rsidRPr="00A73F89">
        <w:rPr>
          <w:rFonts w:ascii="Times New Roman" w:hAnsi="Times New Roman"/>
          <w:sz w:val="24"/>
          <w:szCs w:val="24"/>
          <w:lang w:val="en-IN"/>
        </w:rPr>
        <w:t>ff</w:t>
      </w:r>
      <w:r w:rsidRPr="00A73F89">
        <w:rPr>
          <w:rFonts w:ascii="Times New Roman" w:hAnsi="Times New Roman"/>
          <w:sz w:val="24"/>
          <w:szCs w:val="24"/>
          <w:lang w:val="en-IN"/>
        </w:rPr>
        <w:t>erential drive robot helps in terms of performance and reduction in time.</w:t>
      </w:r>
    </w:p>
    <w:p w14:paraId="6E199E0E" w14:textId="02294F11" w:rsidR="00AF35FF" w:rsidRDefault="00AF35FF" w:rsidP="00A73F89">
      <w:pPr>
        <w:pStyle w:val="ListParagraph"/>
        <w:spacing w:line="360" w:lineRule="auto"/>
        <w:ind w:left="0"/>
        <w:contextualSpacing w:val="0"/>
        <w:jc w:val="both"/>
        <w:rPr>
          <w:rFonts w:ascii="Times New Roman" w:hAnsi="Times New Roman"/>
          <w:sz w:val="24"/>
          <w:szCs w:val="24"/>
        </w:rPr>
      </w:pPr>
    </w:p>
    <w:p w14:paraId="05CAE864" w14:textId="5441F40F" w:rsidR="00A73F89" w:rsidRDefault="00A73F89" w:rsidP="00A73F89">
      <w:pPr>
        <w:pStyle w:val="ListParagraph"/>
        <w:spacing w:line="360" w:lineRule="auto"/>
        <w:ind w:left="0"/>
        <w:contextualSpacing w:val="0"/>
        <w:jc w:val="both"/>
        <w:rPr>
          <w:rFonts w:ascii="Times New Roman" w:hAnsi="Times New Roman"/>
          <w:sz w:val="24"/>
          <w:szCs w:val="24"/>
        </w:rPr>
      </w:pPr>
    </w:p>
    <w:p w14:paraId="013CC8F9" w14:textId="13F6A15F" w:rsidR="00A73F89" w:rsidRDefault="00A73F89" w:rsidP="00A73F89">
      <w:pPr>
        <w:pStyle w:val="ListParagraph"/>
        <w:spacing w:line="360" w:lineRule="auto"/>
        <w:ind w:left="0"/>
        <w:contextualSpacing w:val="0"/>
        <w:jc w:val="both"/>
        <w:rPr>
          <w:rFonts w:ascii="Times New Roman" w:hAnsi="Times New Roman"/>
          <w:sz w:val="24"/>
          <w:szCs w:val="24"/>
        </w:rPr>
      </w:pPr>
    </w:p>
    <w:p w14:paraId="779973BB" w14:textId="01E724F2" w:rsidR="00A73F89" w:rsidRDefault="00A73F89" w:rsidP="00A73F89">
      <w:pPr>
        <w:pStyle w:val="ListParagraph"/>
        <w:spacing w:line="360" w:lineRule="auto"/>
        <w:ind w:left="0"/>
        <w:contextualSpacing w:val="0"/>
        <w:jc w:val="both"/>
        <w:rPr>
          <w:rFonts w:ascii="Times New Roman" w:hAnsi="Times New Roman"/>
          <w:sz w:val="24"/>
          <w:szCs w:val="24"/>
        </w:rPr>
      </w:pPr>
    </w:p>
    <w:p w14:paraId="1B811788" w14:textId="4270780D" w:rsidR="00A73F89" w:rsidRDefault="00A73F89" w:rsidP="00A73F89">
      <w:pPr>
        <w:pStyle w:val="ListParagraph"/>
        <w:spacing w:line="360" w:lineRule="auto"/>
        <w:ind w:left="0"/>
        <w:contextualSpacing w:val="0"/>
        <w:jc w:val="both"/>
        <w:rPr>
          <w:rFonts w:ascii="Times New Roman" w:hAnsi="Times New Roman"/>
          <w:sz w:val="24"/>
          <w:szCs w:val="24"/>
        </w:rPr>
      </w:pPr>
    </w:p>
    <w:p w14:paraId="6FBA6BAD" w14:textId="5DC1CDB2" w:rsidR="00A73F89" w:rsidRDefault="00A73F89" w:rsidP="00A73F89">
      <w:pPr>
        <w:pStyle w:val="ListParagraph"/>
        <w:spacing w:line="360" w:lineRule="auto"/>
        <w:ind w:left="0"/>
        <w:contextualSpacing w:val="0"/>
        <w:jc w:val="both"/>
        <w:rPr>
          <w:rFonts w:ascii="Times New Roman" w:hAnsi="Times New Roman"/>
          <w:sz w:val="24"/>
          <w:szCs w:val="24"/>
        </w:rPr>
      </w:pPr>
    </w:p>
    <w:p w14:paraId="6EFD1D9F" w14:textId="7F66558B" w:rsidR="00A73F89" w:rsidRDefault="00A73F89" w:rsidP="00A73F89">
      <w:pPr>
        <w:pStyle w:val="ListParagraph"/>
        <w:spacing w:line="360" w:lineRule="auto"/>
        <w:ind w:left="0"/>
        <w:contextualSpacing w:val="0"/>
        <w:jc w:val="both"/>
        <w:rPr>
          <w:rFonts w:ascii="Times New Roman" w:hAnsi="Times New Roman"/>
          <w:sz w:val="24"/>
          <w:szCs w:val="24"/>
        </w:rPr>
      </w:pPr>
    </w:p>
    <w:p w14:paraId="13ECAE35" w14:textId="77777777" w:rsidR="00A73F89" w:rsidRDefault="00A73F89" w:rsidP="00A73F89">
      <w:pPr>
        <w:pStyle w:val="ListParagraph"/>
        <w:spacing w:line="360" w:lineRule="auto"/>
        <w:ind w:left="0"/>
        <w:contextualSpacing w:val="0"/>
        <w:jc w:val="both"/>
        <w:rPr>
          <w:rFonts w:ascii="Times New Roman" w:hAnsi="Times New Roman"/>
          <w:sz w:val="24"/>
          <w:szCs w:val="24"/>
        </w:rPr>
      </w:pPr>
    </w:p>
    <w:p w14:paraId="0AFF5EDE" w14:textId="77777777" w:rsidR="00A73F89" w:rsidRPr="00A73F89" w:rsidRDefault="00A73F89" w:rsidP="00A73F89">
      <w:pPr>
        <w:pStyle w:val="ListParagraph"/>
        <w:spacing w:line="360" w:lineRule="auto"/>
        <w:ind w:left="0"/>
        <w:contextualSpacing w:val="0"/>
        <w:jc w:val="both"/>
        <w:rPr>
          <w:rFonts w:ascii="Times New Roman" w:hAnsi="Times New Roman"/>
          <w:sz w:val="24"/>
          <w:szCs w:val="24"/>
        </w:rPr>
      </w:pPr>
    </w:p>
    <w:p w14:paraId="0819BBBA" w14:textId="77777777" w:rsidR="00D031EF" w:rsidRPr="006A54B3" w:rsidRDefault="00D031EF" w:rsidP="00911B23">
      <w:pPr>
        <w:pStyle w:val="ListParagraph"/>
        <w:spacing w:line="360" w:lineRule="auto"/>
        <w:ind w:left="714"/>
        <w:jc w:val="both"/>
        <w:rPr>
          <w:rFonts w:ascii="Times New Roman" w:hAnsi="Times New Roman"/>
        </w:rPr>
      </w:pPr>
    </w:p>
    <w:p w14:paraId="6E042AD4" w14:textId="395B466F" w:rsidR="007D40CC" w:rsidRPr="006A54B3" w:rsidRDefault="00A73F89" w:rsidP="006819ED">
      <w:pPr>
        <w:pStyle w:val="Heading1"/>
      </w:pPr>
      <w:bookmarkStart w:id="54" w:name="_Toc8718363"/>
      <w:bookmarkStart w:id="55" w:name="_Hlk8682194"/>
      <w:bookmarkEnd w:id="32"/>
      <w:r>
        <w:lastRenderedPageBreak/>
        <w:t>Bibliography</w:t>
      </w:r>
      <w:bookmarkEnd w:id="54"/>
    </w:p>
    <w:p w14:paraId="30EBED38" w14:textId="77777777" w:rsidR="007D40CC" w:rsidRPr="006A54B3" w:rsidRDefault="00327A83" w:rsidP="007D40CC">
      <w:r w:rsidRPr="006A54B3">
        <w:t>_________</w:t>
      </w:r>
      <w:r w:rsidR="007D40CC" w:rsidRPr="006A54B3">
        <w:t>______________________________________________________________________</w:t>
      </w:r>
    </w:p>
    <w:p w14:paraId="65F84DE4" w14:textId="77777777" w:rsidR="007D40CC" w:rsidRPr="00BD6EF2" w:rsidRDefault="007D40CC" w:rsidP="007D40CC"/>
    <w:bookmarkEnd w:id="55"/>
    <w:p w14:paraId="41830C9C" w14:textId="77777777" w:rsidR="00E965C5" w:rsidRDefault="00E965C5" w:rsidP="00E965C5">
      <w:pPr>
        <w:pStyle w:val="ListParagraph"/>
        <w:numPr>
          <w:ilvl w:val="0"/>
          <w:numId w:val="4"/>
        </w:numPr>
        <w:autoSpaceDE w:val="0"/>
        <w:autoSpaceDN w:val="0"/>
        <w:adjustRightInd w:val="0"/>
        <w:rPr>
          <w:rFonts w:ascii="Times New Roman" w:hAnsi="Times New Roman"/>
          <w:sz w:val="24"/>
          <w:szCs w:val="24"/>
        </w:rPr>
      </w:pPr>
      <w:r w:rsidRPr="00BD6EF2">
        <w:rPr>
          <w:rFonts w:ascii="Times New Roman" w:hAnsi="Times New Roman"/>
          <w:sz w:val="24"/>
          <w:szCs w:val="24"/>
          <w:lang w:val="en-IN"/>
        </w:rPr>
        <w:t>D. Tamilselvi, Dr. S. Mercy Shalinie and G. Nirmala</w:t>
      </w:r>
      <w:r>
        <w:rPr>
          <w:rFonts w:ascii="Times New Roman" w:hAnsi="Times New Roman"/>
          <w:sz w:val="24"/>
          <w:szCs w:val="24"/>
          <w:lang w:val="en-IN"/>
        </w:rPr>
        <w:t>,</w:t>
      </w:r>
      <w:r w:rsidRPr="00BD6EF2">
        <w:rPr>
          <w:rFonts w:ascii="Times New Roman" w:hAnsi="Times New Roman"/>
          <w:sz w:val="24"/>
          <w:szCs w:val="24"/>
          <w:lang w:val="en-IN"/>
        </w:rPr>
        <w:t xml:space="preserve"> “</w:t>
      </w:r>
      <w:r w:rsidRPr="00BD6EF2">
        <w:rPr>
          <w:rFonts w:ascii="Times New Roman" w:hAnsi="Times New Roman"/>
          <w:i/>
          <w:sz w:val="24"/>
          <w:szCs w:val="24"/>
          <w:lang w:val="en-IN"/>
        </w:rPr>
        <w:t>Q Learning for Mobile Robot Navigation in Indoor Environment”</w:t>
      </w:r>
      <w:r w:rsidRPr="00BD6EF2">
        <w:rPr>
          <w:rFonts w:ascii="Times New Roman" w:hAnsi="Times New Roman"/>
          <w:sz w:val="24"/>
          <w:szCs w:val="24"/>
          <w:lang w:val="en-IN"/>
        </w:rPr>
        <w:t>.</w:t>
      </w:r>
      <w:r w:rsidRPr="00BD6EF2">
        <w:rPr>
          <w:rFonts w:ascii="Times New Roman" w:hAnsi="Times New Roman"/>
          <w:sz w:val="24"/>
          <w:szCs w:val="24"/>
        </w:rPr>
        <w:t xml:space="preserve"> IEEE Conference</w:t>
      </w:r>
      <w:r>
        <w:rPr>
          <w:rFonts w:ascii="Times New Roman" w:hAnsi="Times New Roman"/>
          <w:sz w:val="24"/>
          <w:szCs w:val="24"/>
        </w:rPr>
        <w:t xml:space="preserve">, </w:t>
      </w:r>
      <w:r w:rsidRPr="00BD6EF2">
        <w:rPr>
          <w:rFonts w:ascii="Times New Roman" w:hAnsi="Times New Roman"/>
          <w:sz w:val="24"/>
          <w:szCs w:val="24"/>
        </w:rPr>
        <w:t>3-5June 2011</w:t>
      </w:r>
    </w:p>
    <w:p w14:paraId="5B879A08" w14:textId="77777777" w:rsidR="00E965C5" w:rsidRDefault="00E965C5" w:rsidP="00E965C5">
      <w:pPr>
        <w:pStyle w:val="ListParagraph"/>
        <w:autoSpaceDE w:val="0"/>
        <w:autoSpaceDN w:val="0"/>
        <w:adjustRightInd w:val="0"/>
        <w:rPr>
          <w:rFonts w:ascii="Times New Roman" w:hAnsi="Times New Roman"/>
          <w:sz w:val="24"/>
          <w:szCs w:val="24"/>
        </w:rPr>
      </w:pPr>
    </w:p>
    <w:p w14:paraId="7C2D0B2E" w14:textId="77777777" w:rsidR="00E965C5" w:rsidRDefault="00E965C5" w:rsidP="00E965C5">
      <w:pPr>
        <w:pStyle w:val="ListParagraph"/>
        <w:numPr>
          <w:ilvl w:val="0"/>
          <w:numId w:val="4"/>
        </w:numPr>
        <w:autoSpaceDE w:val="0"/>
        <w:autoSpaceDN w:val="0"/>
        <w:adjustRightInd w:val="0"/>
        <w:rPr>
          <w:rFonts w:ascii="Times New Roman" w:hAnsi="Times New Roman"/>
          <w:sz w:val="24"/>
          <w:szCs w:val="24"/>
        </w:rPr>
      </w:pPr>
      <w:r w:rsidRPr="00C85BD4">
        <w:rPr>
          <w:rFonts w:ascii="Times New Roman" w:hAnsi="Times New Roman"/>
          <w:sz w:val="24"/>
          <w:szCs w:val="24"/>
        </w:rPr>
        <w:t>Sven Koenig and Reid G. Simmons</w:t>
      </w:r>
      <w:r>
        <w:rPr>
          <w:rFonts w:ascii="Times New Roman" w:hAnsi="Times New Roman"/>
          <w:sz w:val="24"/>
          <w:szCs w:val="24"/>
        </w:rPr>
        <w:t>,</w:t>
      </w:r>
      <w:r w:rsidRPr="00C85BD4">
        <w:rPr>
          <w:rFonts w:ascii="Times New Roman" w:hAnsi="Times New Roman"/>
          <w:sz w:val="24"/>
          <w:szCs w:val="24"/>
        </w:rPr>
        <w:t xml:space="preserve"> </w:t>
      </w:r>
      <w:r w:rsidRPr="00C85BD4">
        <w:rPr>
          <w:rFonts w:ascii="Times New Roman" w:hAnsi="Times New Roman"/>
          <w:i/>
          <w:sz w:val="24"/>
          <w:szCs w:val="24"/>
        </w:rPr>
        <w:t xml:space="preserve">“The Effect of Representation and Knowledge on </w:t>
      </w:r>
      <w:r w:rsidRPr="00C85BD4">
        <w:rPr>
          <w:rFonts w:ascii="Times New Roman" w:eastAsia="Times New Roman" w:hAnsi="Times New Roman"/>
          <w:i/>
          <w:sz w:val="24"/>
          <w:szCs w:val="24"/>
        </w:rPr>
        <w:t>Goal-Directed Exploration with</w:t>
      </w:r>
      <w:r w:rsidRPr="00C85BD4">
        <w:rPr>
          <w:rFonts w:ascii="Times New Roman" w:hAnsi="Times New Roman"/>
          <w:i/>
          <w:sz w:val="24"/>
          <w:szCs w:val="24"/>
        </w:rPr>
        <w:t xml:space="preserve"> </w:t>
      </w:r>
      <w:r w:rsidRPr="00C85BD4">
        <w:rPr>
          <w:rFonts w:ascii="Times New Roman" w:eastAsia="Times New Roman" w:hAnsi="Times New Roman"/>
          <w:i/>
          <w:sz w:val="24"/>
          <w:szCs w:val="24"/>
        </w:rPr>
        <w:t>Reinforcement-Learning Algorithms*</w:t>
      </w:r>
      <w:r w:rsidRPr="00C85BD4">
        <w:rPr>
          <w:rFonts w:ascii="Times New Roman" w:hAnsi="Times New Roman"/>
          <w:i/>
          <w:sz w:val="24"/>
          <w:szCs w:val="24"/>
        </w:rPr>
        <w:t>”</w:t>
      </w:r>
      <w:r>
        <w:rPr>
          <w:rFonts w:ascii="Times New Roman" w:hAnsi="Times New Roman"/>
          <w:i/>
          <w:sz w:val="24"/>
          <w:szCs w:val="24"/>
        </w:rPr>
        <w:t xml:space="preserve">, </w:t>
      </w:r>
      <w:r w:rsidRPr="00706860">
        <w:rPr>
          <w:rFonts w:ascii="Times New Roman" w:hAnsi="Times New Roman"/>
          <w:sz w:val="24"/>
          <w:szCs w:val="24"/>
        </w:rPr>
        <w:t>1</w:t>
      </w:r>
      <w:r w:rsidRPr="00C85BD4">
        <w:rPr>
          <w:rFonts w:ascii="Times New Roman" w:hAnsi="Times New Roman"/>
          <w:sz w:val="24"/>
          <w:szCs w:val="24"/>
        </w:rPr>
        <w:t xml:space="preserve"> May 1991</w:t>
      </w:r>
    </w:p>
    <w:p w14:paraId="6712E197" w14:textId="77777777" w:rsidR="00E965C5" w:rsidRPr="00E97BA0" w:rsidRDefault="00E965C5" w:rsidP="00E965C5">
      <w:pPr>
        <w:pStyle w:val="ListParagraph"/>
        <w:rPr>
          <w:rFonts w:ascii="Times New Roman" w:hAnsi="Times New Roman"/>
          <w:sz w:val="24"/>
          <w:szCs w:val="24"/>
        </w:rPr>
      </w:pPr>
    </w:p>
    <w:p w14:paraId="5A653DB0" w14:textId="77777777" w:rsidR="00E965C5" w:rsidRDefault="001F00B1" w:rsidP="00E965C5">
      <w:pPr>
        <w:pStyle w:val="ListParagraph"/>
        <w:numPr>
          <w:ilvl w:val="0"/>
          <w:numId w:val="4"/>
        </w:numPr>
        <w:autoSpaceDE w:val="0"/>
        <w:autoSpaceDN w:val="0"/>
        <w:adjustRightInd w:val="0"/>
        <w:rPr>
          <w:rFonts w:ascii="Times New Roman" w:hAnsi="Times New Roman"/>
          <w:sz w:val="24"/>
          <w:szCs w:val="24"/>
        </w:rPr>
      </w:pPr>
      <w:hyperlink r:id="rId24" w:history="1">
        <w:r w:rsidR="00E965C5" w:rsidRPr="00EC48EA">
          <w:rPr>
            <w:rStyle w:val="Hyperlink"/>
            <w:rFonts w:ascii="Times New Roman" w:hAnsi="Times New Roman"/>
            <w:sz w:val="24"/>
            <w:szCs w:val="24"/>
          </w:rPr>
          <w:t>https://ieeexplore.ieee.org/stamp/sta</w:t>
        </w:r>
        <w:r w:rsidR="00E965C5" w:rsidRPr="00EC48EA">
          <w:rPr>
            <w:rStyle w:val="Hyperlink"/>
            <w:rFonts w:ascii="Times New Roman" w:hAnsi="Times New Roman"/>
            <w:sz w:val="24"/>
            <w:szCs w:val="24"/>
          </w:rPr>
          <w:t>m</w:t>
        </w:r>
        <w:r w:rsidR="00E965C5" w:rsidRPr="00EC48EA">
          <w:rPr>
            <w:rStyle w:val="Hyperlink"/>
            <w:rFonts w:ascii="Times New Roman" w:hAnsi="Times New Roman"/>
            <w:sz w:val="24"/>
            <w:szCs w:val="24"/>
          </w:rPr>
          <w:t>p.jsp?tp=arnumber=5972477tag=1</w:t>
        </w:r>
      </w:hyperlink>
    </w:p>
    <w:p w14:paraId="78FC6EFD" w14:textId="77777777" w:rsidR="00E965C5" w:rsidRPr="00850699" w:rsidRDefault="00E965C5" w:rsidP="00E965C5">
      <w:pPr>
        <w:pStyle w:val="ListParagraph"/>
        <w:rPr>
          <w:rFonts w:ascii="Times New Roman" w:hAnsi="Times New Roman"/>
          <w:sz w:val="24"/>
          <w:szCs w:val="24"/>
        </w:rPr>
      </w:pPr>
    </w:p>
    <w:p w14:paraId="073AC8E3" w14:textId="77777777" w:rsidR="00E965C5" w:rsidRDefault="00E965C5" w:rsidP="00E965C5">
      <w:pPr>
        <w:pStyle w:val="ListParagraph"/>
        <w:numPr>
          <w:ilvl w:val="0"/>
          <w:numId w:val="4"/>
        </w:numPr>
        <w:autoSpaceDE w:val="0"/>
        <w:autoSpaceDN w:val="0"/>
        <w:adjustRightInd w:val="0"/>
        <w:rPr>
          <w:rFonts w:ascii="Times New Roman" w:hAnsi="Times New Roman"/>
          <w:sz w:val="24"/>
          <w:szCs w:val="24"/>
        </w:rPr>
      </w:pPr>
      <w:r w:rsidRPr="00850699">
        <w:rPr>
          <w:rFonts w:ascii="Times New Roman" w:hAnsi="Times New Roman"/>
          <w:sz w:val="24"/>
          <w:szCs w:val="24"/>
        </w:rPr>
        <w:t xml:space="preserve">Sebastian Thrun, </w:t>
      </w:r>
      <w:r w:rsidRPr="00850699">
        <w:rPr>
          <w:rFonts w:ascii="Times New Roman" w:hAnsi="Times New Roman"/>
          <w:i/>
          <w:sz w:val="24"/>
          <w:szCs w:val="24"/>
        </w:rPr>
        <w:t>“A Lifelong Learning Perspective for Mobile Robot Control”</w:t>
      </w:r>
      <w:r>
        <w:rPr>
          <w:rFonts w:ascii="Times New Roman" w:hAnsi="Times New Roman"/>
          <w:sz w:val="24"/>
          <w:szCs w:val="24"/>
        </w:rPr>
        <w:t xml:space="preserve"> </w:t>
      </w:r>
      <w:r w:rsidRPr="00850699">
        <w:rPr>
          <w:rFonts w:ascii="Times New Roman" w:hAnsi="Times New Roman"/>
          <w:sz w:val="24"/>
          <w:szCs w:val="24"/>
        </w:rPr>
        <w:t>Proceedings of the IEEE/RSJ/GI Conference on Intelligent Robots and Systems, 1994</w:t>
      </w:r>
    </w:p>
    <w:p w14:paraId="7539725F" w14:textId="77777777" w:rsidR="00E965C5" w:rsidRPr="007E2FBE" w:rsidRDefault="00E965C5" w:rsidP="00E965C5">
      <w:pPr>
        <w:pStyle w:val="ListParagraph"/>
        <w:rPr>
          <w:rFonts w:ascii="Times New Roman" w:hAnsi="Times New Roman"/>
          <w:sz w:val="24"/>
          <w:szCs w:val="24"/>
        </w:rPr>
      </w:pPr>
    </w:p>
    <w:p w14:paraId="37E59269" w14:textId="77777777" w:rsidR="00E965C5" w:rsidRDefault="00E965C5" w:rsidP="00E965C5">
      <w:pPr>
        <w:pStyle w:val="ListParagraph"/>
        <w:numPr>
          <w:ilvl w:val="0"/>
          <w:numId w:val="4"/>
        </w:numPr>
        <w:autoSpaceDE w:val="0"/>
        <w:autoSpaceDN w:val="0"/>
        <w:adjustRightInd w:val="0"/>
        <w:rPr>
          <w:rFonts w:ascii="Times New Roman" w:hAnsi="Times New Roman"/>
          <w:sz w:val="24"/>
          <w:szCs w:val="24"/>
        </w:rPr>
      </w:pPr>
      <w:r>
        <w:rPr>
          <w:rFonts w:ascii="Times New Roman" w:hAnsi="Times New Roman"/>
          <w:sz w:val="24"/>
          <w:szCs w:val="24"/>
        </w:rPr>
        <w:t xml:space="preserve">James L Crowley </w:t>
      </w:r>
      <w:r w:rsidRPr="00FA1104">
        <w:rPr>
          <w:rFonts w:ascii="Times New Roman" w:hAnsi="Times New Roman"/>
          <w:i/>
          <w:sz w:val="24"/>
          <w:szCs w:val="24"/>
        </w:rPr>
        <w:t>“Navigation for an Intelligent Mobile Robot”</w:t>
      </w:r>
      <w:r>
        <w:rPr>
          <w:rFonts w:ascii="Times New Roman" w:hAnsi="Times New Roman"/>
          <w:sz w:val="24"/>
          <w:szCs w:val="24"/>
        </w:rPr>
        <w:t>, August 1984</w:t>
      </w:r>
    </w:p>
    <w:p w14:paraId="7D2E8F32" w14:textId="77777777" w:rsidR="00E965C5" w:rsidRPr="007E2FBE" w:rsidRDefault="00E965C5" w:rsidP="00E965C5">
      <w:pPr>
        <w:pStyle w:val="ListParagraph"/>
        <w:rPr>
          <w:rFonts w:ascii="Times New Roman" w:hAnsi="Times New Roman"/>
          <w:sz w:val="24"/>
          <w:szCs w:val="24"/>
        </w:rPr>
      </w:pPr>
    </w:p>
    <w:p w14:paraId="7E38752F" w14:textId="77777777" w:rsidR="00E965C5" w:rsidRDefault="00E965C5" w:rsidP="00E965C5">
      <w:pPr>
        <w:pStyle w:val="ListParagraph"/>
        <w:numPr>
          <w:ilvl w:val="0"/>
          <w:numId w:val="4"/>
        </w:numPr>
        <w:autoSpaceDE w:val="0"/>
        <w:autoSpaceDN w:val="0"/>
        <w:adjustRightInd w:val="0"/>
        <w:rPr>
          <w:rFonts w:ascii="Times New Roman" w:hAnsi="Times New Roman"/>
          <w:sz w:val="24"/>
          <w:szCs w:val="24"/>
        </w:rPr>
      </w:pPr>
      <w:r w:rsidRPr="00915A83">
        <w:rPr>
          <w:rFonts w:ascii="Times New Roman" w:hAnsi="Times New Roman"/>
          <w:sz w:val="24"/>
          <w:szCs w:val="24"/>
        </w:rPr>
        <w:t xml:space="preserve">Leslie Pack Kaelbling, Michael L Littman and Andrew W. Moore, </w:t>
      </w:r>
      <w:r w:rsidRPr="00915A83">
        <w:rPr>
          <w:rFonts w:ascii="Times New Roman" w:hAnsi="Times New Roman"/>
          <w:i/>
          <w:sz w:val="24"/>
          <w:szCs w:val="24"/>
        </w:rPr>
        <w:t>“Reinforcement Learning: A Survey”</w:t>
      </w:r>
      <w:r w:rsidRPr="00915A83">
        <w:rPr>
          <w:rFonts w:ascii="Times New Roman" w:hAnsi="Times New Roman"/>
          <w:sz w:val="24"/>
          <w:szCs w:val="24"/>
        </w:rPr>
        <w:t>, Journal of Artificial Intelligence Research, 1996</w:t>
      </w:r>
    </w:p>
    <w:p w14:paraId="56F48E60" w14:textId="77777777" w:rsidR="00E965C5" w:rsidRPr="00915A83" w:rsidRDefault="00E965C5" w:rsidP="00E965C5">
      <w:pPr>
        <w:pStyle w:val="ListParagraph"/>
        <w:rPr>
          <w:rFonts w:ascii="Times New Roman" w:hAnsi="Times New Roman"/>
          <w:sz w:val="24"/>
          <w:szCs w:val="24"/>
        </w:rPr>
      </w:pPr>
    </w:p>
    <w:p w14:paraId="7F06CDEA" w14:textId="77777777" w:rsidR="00E965C5" w:rsidRPr="00925865" w:rsidRDefault="00E965C5" w:rsidP="00E965C5">
      <w:pPr>
        <w:pStyle w:val="ListParagraph"/>
        <w:numPr>
          <w:ilvl w:val="0"/>
          <w:numId w:val="4"/>
        </w:numPr>
        <w:autoSpaceDE w:val="0"/>
        <w:autoSpaceDN w:val="0"/>
        <w:adjustRightInd w:val="0"/>
        <w:rPr>
          <w:rFonts w:ascii="Times New Roman" w:hAnsi="Times New Roman"/>
          <w:sz w:val="24"/>
          <w:szCs w:val="24"/>
        </w:rPr>
      </w:pPr>
      <w:r w:rsidRPr="00925865">
        <w:rPr>
          <w:rFonts w:ascii="Times New Roman" w:hAnsi="Times New Roman"/>
          <w:sz w:val="24"/>
          <w:szCs w:val="24"/>
        </w:rPr>
        <w:t xml:space="preserve">Richard S. Sutton and Andrew G. </w:t>
      </w:r>
      <w:proofErr w:type="spellStart"/>
      <w:r w:rsidRPr="00925865">
        <w:rPr>
          <w:rFonts w:ascii="Times New Roman" w:hAnsi="Times New Roman"/>
          <w:sz w:val="24"/>
          <w:szCs w:val="24"/>
        </w:rPr>
        <w:t>Barto</w:t>
      </w:r>
      <w:proofErr w:type="spellEnd"/>
      <w:r w:rsidRPr="00925865">
        <w:rPr>
          <w:rFonts w:ascii="Times New Roman" w:hAnsi="Times New Roman"/>
          <w:sz w:val="24"/>
          <w:szCs w:val="24"/>
        </w:rPr>
        <w:t xml:space="preserve">, </w:t>
      </w:r>
      <w:r w:rsidRPr="00925865">
        <w:rPr>
          <w:rFonts w:ascii="Times New Roman" w:hAnsi="Times New Roman"/>
          <w:i/>
          <w:sz w:val="24"/>
          <w:szCs w:val="24"/>
        </w:rPr>
        <w:t>“Reinforcement Learning: An Introduction”</w:t>
      </w:r>
    </w:p>
    <w:p w14:paraId="4316906E" w14:textId="77777777" w:rsidR="00E965C5" w:rsidRDefault="00E965C5" w:rsidP="00E965C5">
      <w:pPr>
        <w:pStyle w:val="ListParagraph"/>
        <w:autoSpaceDE w:val="0"/>
        <w:autoSpaceDN w:val="0"/>
        <w:adjustRightInd w:val="0"/>
        <w:rPr>
          <w:rFonts w:ascii="Times New Roman" w:hAnsi="Times New Roman"/>
          <w:sz w:val="24"/>
          <w:szCs w:val="24"/>
        </w:rPr>
      </w:pPr>
      <w:r w:rsidRPr="00925865">
        <w:rPr>
          <w:rFonts w:ascii="Times New Roman" w:hAnsi="Times New Roman"/>
          <w:sz w:val="24"/>
          <w:szCs w:val="24"/>
        </w:rPr>
        <w:t>Second edition, MIT Press Cambridge, Massachusetts</w:t>
      </w:r>
      <w:r>
        <w:rPr>
          <w:rFonts w:ascii="Times New Roman" w:hAnsi="Times New Roman"/>
          <w:sz w:val="24"/>
          <w:szCs w:val="24"/>
        </w:rPr>
        <w:t xml:space="preserve"> </w:t>
      </w:r>
      <w:r w:rsidRPr="00925865">
        <w:rPr>
          <w:rFonts w:ascii="Times New Roman" w:hAnsi="Times New Roman"/>
          <w:sz w:val="24"/>
          <w:szCs w:val="24"/>
        </w:rPr>
        <w:t>London, England, 2017</w:t>
      </w:r>
    </w:p>
    <w:p w14:paraId="53AFA0B4" w14:textId="77777777" w:rsidR="00E965C5" w:rsidRDefault="00E965C5" w:rsidP="00E965C5">
      <w:pPr>
        <w:pStyle w:val="ListParagraph"/>
        <w:autoSpaceDE w:val="0"/>
        <w:autoSpaceDN w:val="0"/>
        <w:adjustRightInd w:val="0"/>
        <w:rPr>
          <w:rFonts w:ascii="NimbusRomNo9L-Regu" w:eastAsia="NimbusRomNo9L-Regu" w:cs="NimbusRomNo9L-Regu"/>
          <w:szCs w:val="18"/>
          <w:lang w:val="en-IN"/>
        </w:rPr>
      </w:pPr>
    </w:p>
    <w:p w14:paraId="205074D7" w14:textId="32B2EF0F" w:rsidR="009D1BCB" w:rsidRDefault="009D1BCB" w:rsidP="00E97BA0">
      <w:pPr>
        <w:pStyle w:val="ListParagraph"/>
        <w:rPr>
          <w:rFonts w:ascii="Times New Roman" w:hAnsi="Times New Roman"/>
          <w:sz w:val="24"/>
          <w:szCs w:val="24"/>
        </w:rPr>
      </w:pPr>
    </w:p>
    <w:p w14:paraId="1589D477" w14:textId="22AB0891" w:rsidR="009D1BCB" w:rsidRDefault="009D1BCB" w:rsidP="00E97BA0">
      <w:pPr>
        <w:pStyle w:val="ListParagraph"/>
        <w:rPr>
          <w:rFonts w:ascii="Times New Roman" w:hAnsi="Times New Roman"/>
          <w:sz w:val="24"/>
          <w:szCs w:val="24"/>
        </w:rPr>
      </w:pPr>
    </w:p>
    <w:p w14:paraId="167475C6" w14:textId="6FB297ED" w:rsidR="009D1BCB" w:rsidRDefault="009D1BCB" w:rsidP="00E97BA0">
      <w:pPr>
        <w:pStyle w:val="ListParagraph"/>
        <w:rPr>
          <w:rFonts w:ascii="Times New Roman" w:hAnsi="Times New Roman"/>
          <w:sz w:val="24"/>
          <w:szCs w:val="24"/>
        </w:rPr>
      </w:pPr>
    </w:p>
    <w:p w14:paraId="317B5B41" w14:textId="14AEBF0C" w:rsidR="009D1BCB" w:rsidRDefault="009D1BCB" w:rsidP="00E97BA0">
      <w:pPr>
        <w:pStyle w:val="ListParagraph"/>
        <w:rPr>
          <w:rFonts w:ascii="Times New Roman" w:hAnsi="Times New Roman"/>
          <w:sz w:val="24"/>
          <w:szCs w:val="24"/>
        </w:rPr>
      </w:pPr>
    </w:p>
    <w:p w14:paraId="0EE3F9D7" w14:textId="1CBE0808" w:rsidR="009D1BCB" w:rsidRDefault="009D1BCB" w:rsidP="00E97BA0">
      <w:pPr>
        <w:pStyle w:val="ListParagraph"/>
        <w:rPr>
          <w:rFonts w:ascii="Times New Roman" w:hAnsi="Times New Roman"/>
          <w:sz w:val="24"/>
          <w:szCs w:val="24"/>
        </w:rPr>
      </w:pPr>
    </w:p>
    <w:p w14:paraId="4146DFC4" w14:textId="1DBA828F" w:rsidR="009D1BCB" w:rsidRDefault="009D1BCB" w:rsidP="00E97BA0">
      <w:pPr>
        <w:pStyle w:val="ListParagraph"/>
        <w:rPr>
          <w:rFonts w:ascii="Times New Roman" w:hAnsi="Times New Roman"/>
          <w:sz w:val="24"/>
          <w:szCs w:val="24"/>
        </w:rPr>
      </w:pPr>
    </w:p>
    <w:p w14:paraId="172F6851" w14:textId="77A40F9A" w:rsidR="009D1BCB" w:rsidRDefault="009D1BCB" w:rsidP="00E97BA0">
      <w:pPr>
        <w:pStyle w:val="ListParagraph"/>
        <w:rPr>
          <w:rFonts w:ascii="Times New Roman" w:hAnsi="Times New Roman"/>
          <w:sz w:val="24"/>
          <w:szCs w:val="24"/>
        </w:rPr>
      </w:pPr>
    </w:p>
    <w:p w14:paraId="6BF78127" w14:textId="665AC8E1" w:rsidR="009D1BCB" w:rsidRDefault="009D1BCB" w:rsidP="00E97BA0">
      <w:pPr>
        <w:pStyle w:val="ListParagraph"/>
        <w:rPr>
          <w:rFonts w:ascii="Times New Roman" w:hAnsi="Times New Roman"/>
          <w:sz w:val="24"/>
          <w:szCs w:val="24"/>
        </w:rPr>
      </w:pPr>
    </w:p>
    <w:p w14:paraId="43D95B72" w14:textId="16209725" w:rsidR="009D1BCB" w:rsidRDefault="009D1BCB" w:rsidP="00E97BA0">
      <w:pPr>
        <w:pStyle w:val="ListParagraph"/>
        <w:rPr>
          <w:rFonts w:ascii="Times New Roman" w:hAnsi="Times New Roman"/>
          <w:sz w:val="24"/>
          <w:szCs w:val="24"/>
        </w:rPr>
      </w:pPr>
    </w:p>
    <w:p w14:paraId="7B531F4F" w14:textId="7939A387" w:rsidR="009D1BCB" w:rsidRDefault="009D1BCB" w:rsidP="00E97BA0">
      <w:pPr>
        <w:pStyle w:val="ListParagraph"/>
        <w:rPr>
          <w:rFonts w:ascii="Times New Roman" w:hAnsi="Times New Roman"/>
          <w:sz w:val="24"/>
          <w:szCs w:val="24"/>
        </w:rPr>
      </w:pPr>
    </w:p>
    <w:p w14:paraId="33436B0E" w14:textId="57550541" w:rsidR="009D1BCB" w:rsidRDefault="009D1BCB" w:rsidP="00E97BA0">
      <w:pPr>
        <w:pStyle w:val="ListParagraph"/>
        <w:rPr>
          <w:rFonts w:ascii="Times New Roman" w:hAnsi="Times New Roman"/>
          <w:sz w:val="24"/>
          <w:szCs w:val="24"/>
        </w:rPr>
      </w:pPr>
    </w:p>
    <w:p w14:paraId="73B779FC" w14:textId="6DBA3550" w:rsidR="009D1BCB" w:rsidRDefault="009D1BCB" w:rsidP="00E97BA0">
      <w:pPr>
        <w:pStyle w:val="ListParagraph"/>
        <w:rPr>
          <w:rFonts w:ascii="Times New Roman" w:hAnsi="Times New Roman"/>
          <w:sz w:val="24"/>
          <w:szCs w:val="24"/>
        </w:rPr>
      </w:pPr>
    </w:p>
    <w:p w14:paraId="1B9C1DC0" w14:textId="49D204D1" w:rsidR="009D1BCB" w:rsidRDefault="009D1BCB" w:rsidP="00E97BA0">
      <w:pPr>
        <w:pStyle w:val="ListParagraph"/>
        <w:rPr>
          <w:rFonts w:ascii="Times New Roman" w:hAnsi="Times New Roman"/>
          <w:sz w:val="24"/>
          <w:szCs w:val="24"/>
        </w:rPr>
      </w:pPr>
    </w:p>
    <w:p w14:paraId="190FB246" w14:textId="1579DC84" w:rsidR="009D1BCB" w:rsidRDefault="009D1BCB" w:rsidP="00E97BA0">
      <w:pPr>
        <w:pStyle w:val="ListParagraph"/>
        <w:rPr>
          <w:rFonts w:ascii="Times New Roman" w:hAnsi="Times New Roman"/>
          <w:sz w:val="24"/>
          <w:szCs w:val="24"/>
        </w:rPr>
      </w:pPr>
    </w:p>
    <w:p w14:paraId="7F0D65ED" w14:textId="6FF7AC6F" w:rsidR="009D1BCB" w:rsidRDefault="009D1BCB" w:rsidP="00E97BA0">
      <w:pPr>
        <w:pStyle w:val="ListParagraph"/>
        <w:rPr>
          <w:rFonts w:ascii="Times New Roman" w:hAnsi="Times New Roman"/>
          <w:sz w:val="24"/>
          <w:szCs w:val="24"/>
        </w:rPr>
      </w:pPr>
    </w:p>
    <w:p w14:paraId="0B9F01E8" w14:textId="5FCE08AB" w:rsidR="009D1BCB" w:rsidRDefault="009D1BCB" w:rsidP="00E97BA0">
      <w:pPr>
        <w:pStyle w:val="ListParagraph"/>
        <w:rPr>
          <w:rFonts w:ascii="Times New Roman" w:hAnsi="Times New Roman"/>
          <w:sz w:val="24"/>
          <w:szCs w:val="24"/>
        </w:rPr>
      </w:pPr>
    </w:p>
    <w:p w14:paraId="7E2F7D28" w14:textId="449CEEF4" w:rsidR="009D1BCB" w:rsidRDefault="009D1BCB" w:rsidP="00E97BA0">
      <w:pPr>
        <w:pStyle w:val="ListParagraph"/>
        <w:rPr>
          <w:rFonts w:ascii="Times New Roman" w:hAnsi="Times New Roman"/>
          <w:sz w:val="24"/>
          <w:szCs w:val="24"/>
        </w:rPr>
      </w:pPr>
    </w:p>
    <w:p w14:paraId="5387EF3D" w14:textId="724F6DF2" w:rsidR="009D1BCB" w:rsidRDefault="009D1BCB" w:rsidP="00E97BA0">
      <w:pPr>
        <w:pStyle w:val="ListParagraph"/>
        <w:rPr>
          <w:rFonts w:ascii="Times New Roman" w:hAnsi="Times New Roman"/>
          <w:sz w:val="24"/>
          <w:szCs w:val="24"/>
        </w:rPr>
      </w:pPr>
    </w:p>
    <w:p w14:paraId="6C39CBE1" w14:textId="47813850" w:rsidR="009D1BCB" w:rsidRDefault="009D1BCB" w:rsidP="00E97BA0">
      <w:pPr>
        <w:pStyle w:val="ListParagraph"/>
        <w:rPr>
          <w:rFonts w:ascii="Times New Roman" w:hAnsi="Times New Roman"/>
          <w:sz w:val="24"/>
          <w:szCs w:val="24"/>
        </w:rPr>
      </w:pPr>
    </w:p>
    <w:p w14:paraId="435A2FC9" w14:textId="372DDFD6" w:rsidR="009D1BCB" w:rsidRDefault="009D1BCB" w:rsidP="00E97BA0">
      <w:pPr>
        <w:pStyle w:val="ListParagraph"/>
        <w:rPr>
          <w:rFonts w:ascii="Times New Roman" w:hAnsi="Times New Roman"/>
          <w:sz w:val="24"/>
          <w:szCs w:val="24"/>
        </w:rPr>
      </w:pPr>
    </w:p>
    <w:p w14:paraId="75F0DD6B" w14:textId="0BD46DF3" w:rsidR="009D1BCB" w:rsidRDefault="009D1BCB" w:rsidP="00E97BA0">
      <w:pPr>
        <w:pStyle w:val="ListParagraph"/>
        <w:rPr>
          <w:rFonts w:ascii="Times New Roman" w:hAnsi="Times New Roman"/>
          <w:sz w:val="24"/>
          <w:szCs w:val="24"/>
        </w:rPr>
      </w:pPr>
    </w:p>
    <w:p w14:paraId="58D994AA" w14:textId="613FA1A1" w:rsidR="00F710B2" w:rsidRPr="006A54B3" w:rsidRDefault="00F710B2" w:rsidP="00F710B2">
      <w:pPr>
        <w:pStyle w:val="Heading1"/>
      </w:pPr>
      <w:bookmarkStart w:id="56" w:name="_Toc8718364"/>
      <w:r>
        <w:lastRenderedPageBreak/>
        <w:t>Appendix</w:t>
      </w:r>
      <w:bookmarkEnd w:id="56"/>
    </w:p>
    <w:p w14:paraId="2E29217D" w14:textId="77777777" w:rsidR="00F710B2" w:rsidRPr="006A54B3" w:rsidRDefault="00F710B2" w:rsidP="00F710B2">
      <w:r w:rsidRPr="006A54B3">
        <w:t>_______________________________________________________________________________</w:t>
      </w:r>
    </w:p>
    <w:p w14:paraId="7AF6892E" w14:textId="77777777" w:rsidR="00F710B2" w:rsidRPr="00BD6EF2" w:rsidRDefault="00F710B2" w:rsidP="00F710B2"/>
    <w:p w14:paraId="18F7CC6D" w14:textId="16A74F3D" w:rsidR="009D1BCB" w:rsidRDefault="009D1BCB" w:rsidP="00E97BA0">
      <w:pPr>
        <w:pStyle w:val="ListParagraph"/>
        <w:rPr>
          <w:rFonts w:ascii="Times New Roman" w:hAnsi="Times New Roman"/>
          <w:sz w:val="24"/>
          <w:szCs w:val="24"/>
        </w:rPr>
      </w:pPr>
    </w:p>
    <w:p w14:paraId="2B9786D1" w14:textId="6501C51B" w:rsidR="009D1BCB" w:rsidRPr="00646924" w:rsidRDefault="000272B6" w:rsidP="000272B6">
      <w:pPr>
        <w:pStyle w:val="ListParagraph"/>
        <w:numPr>
          <w:ilvl w:val="0"/>
          <w:numId w:val="4"/>
        </w:numPr>
        <w:autoSpaceDE w:val="0"/>
        <w:autoSpaceDN w:val="0"/>
        <w:adjustRightInd w:val="0"/>
        <w:rPr>
          <w:rFonts w:ascii="Times New Roman" w:hAnsi="Times New Roman"/>
          <w:sz w:val="24"/>
          <w:szCs w:val="24"/>
        </w:rPr>
      </w:pPr>
      <w:r>
        <w:rPr>
          <w:rFonts w:ascii="Times New Roman" w:hAnsi="Times New Roman"/>
          <w:sz w:val="24"/>
          <w:szCs w:val="24"/>
          <w:lang w:val="en-IN"/>
        </w:rPr>
        <w:t>Project Code</w:t>
      </w:r>
    </w:p>
    <w:p w14:paraId="0FF39BAA" w14:textId="3E3C2604" w:rsidR="00646924" w:rsidRPr="00EB7065" w:rsidRDefault="00646924" w:rsidP="00646924">
      <w:pPr>
        <w:pStyle w:val="ListParagraph"/>
        <w:autoSpaceDE w:val="0"/>
        <w:autoSpaceDN w:val="0"/>
        <w:adjustRightInd w:val="0"/>
        <w:rPr>
          <w:rFonts w:ascii="Times New Roman" w:hAnsi="Times New Roman"/>
          <w:sz w:val="24"/>
          <w:szCs w:val="24"/>
        </w:rPr>
      </w:pPr>
      <w:hyperlink r:id="rId25" w:history="1">
        <w:r w:rsidRPr="00646924">
          <w:rPr>
            <w:rStyle w:val="Hyperlink"/>
            <w:rFonts w:ascii="Times New Roman" w:hAnsi="Times New Roman"/>
            <w:sz w:val="24"/>
            <w:szCs w:val="24"/>
          </w:rPr>
          <w:t>https://github.com/jkvasan7692/qlearning_turtlebot_indoor.git</w:t>
        </w:r>
      </w:hyperlink>
    </w:p>
    <w:p w14:paraId="76046FDD" w14:textId="77777777" w:rsidR="00EB7065" w:rsidRPr="000272B6" w:rsidRDefault="00EB7065" w:rsidP="00EB7065">
      <w:pPr>
        <w:pStyle w:val="ListParagraph"/>
        <w:autoSpaceDE w:val="0"/>
        <w:autoSpaceDN w:val="0"/>
        <w:adjustRightInd w:val="0"/>
        <w:rPr>
          <w:rFonts w:ascii="Times New Roman" w:hAnsi="Times New Roman"/>
          <w:sz w:val="24"/>
          <w:szCs w:val="24"/>
        </w:rPr>
      </w:pPr>
    </w:p>
    <w:p w14:paraId="7FD2CC87" w14:textId="66F7E5F0" w:rsidR="000272B6" w:rsidRPr="00E97BA0" w:rsidRDefault="000272B6" w:rsidP="000272B6">
      <w:pPr>
        <w:pStyle w:val="ListParagraph"/>
        <w:numPr>
          <w:ilvl w:val="0"/>
          <w:numId w:val="4"/>
        </w:numPr>
        <w:autoSpaceDE w:val="0"/>
        <w:autoSpaceDN w:val="0"/>
        <w:adjustRightInd w:val="0"/>
        <w:rPr>
          <w:rFonts w:ascii="Times New Roman" w:hAnsi="Times New Roman"/>
          <w:sz w:val="24"/>
          <w:szCs w:val="24"/>
        </w:rPr>
      </w:pPr>
      <w:r>
        <w:rPr>
          <w:rFonts w:ascii="Times New Roman" w:hAnsi="Times New Roman"/>
          <w:sz w:val="24"/>
          <w:szCs w:val="24"/>
          <w:lang w:val="en-IN"/>
        </w:rPr>
        <w:t>Results, Videos</w:t>
      </w:r>
      <w:r w:rsidR="00EB7065">
        <w:rPr>
          <w:rFonts w:ascii="Times New Roman" w:hAnsi="Times New Roman"/>
          <w:sz w:val="24"/>
          <w:szCs w:val="24"/>
          <w:lang w:val="en-IN"/>
        </w:rPr>
        <w:t>, Presentation</w:t>
      </w:r>
      <w:r>
        <w:rPr>
          <w:rFonts w:ascii="Times New Roman" w:hAnsi="Times New Roman"/>
          <w:sz w:val="24"/>
          <w:szCs w:val="24"/>
          <w:lang w:val="en-IN"/>
        </w:rPr>
        <w:t xml:space="preserve"> </w:t>
      </w:r>
      <w:bookmarkEnd w:id="17"/>
      <w:r w:rsidR="00EB7065">
        <w:rPr>
          <w:rFonts w:ascii="Times New Roman" w:hAnsi="Times New Roman"/>
          <w:sz w:val="24"/>
          <w:szCs w:val="24"/>
          <w:lang w:val="en-IN"/>
        </w:rPr>
        <w:fldChar w:fldCharType="begin"/>
      </w:r>
      <w:r w:rsidR="00EB7065">
        <w:rPr>
          <w:rFonts w:ascii="Times New Roman" w:hAnsi="Times New Roman"/>
          <w:sz w:val="24"/>
          <w:szCs w:val="24"/>
          <w:lang w:val="en-IN"/>
        </w:rPr>
        <w:instrText xml:space="preserve"> HYPERLINK "</w:instrText>
      </w:r>
      <w:r w:rsidR="00EB7065" w:rsidRPr="00EB7065">
        <w:rPr>
          <w:rFonts w:ascii="Times New Roman" w:hAnsi="Times New Roman"/>
          <w:sz w:val="24"/>
          <w:szCs w:val="24"/>
          <w:lang w:val="en-IN"/>
        </w:rPr>
        <w:instrText>https://drive.google.com/file/d/1D3KduBAaf2A91FTo4dkIjdEZhyq9VS_f/view?usp=sharing</w:instrText>
      </w:r>
      <w:r w:rsidR="00EB7065">
        <w:rPr>
          <w:rFonts w:ascii="Times New Roman" w:hAnsi="Times New Roman"/>
          <w:sz w:val="24"/>
          <w:szCs w:val="24"/>
          <w:lang w:val="en-IN"/>
        </w:rPr>
        <w:instrText xml:space="preserve">" </w:instrText>
      </w:r>
      <w:r w:rsidR="00EB7065">
        <w:rPr>
          <w:rFonts w:ascii="Times New Roman" w:hAnsi="Times New Roman"/>
          <w:sz w:val="24"/>
          <w:szCs w:val="24"/>
          <w:lang w:val="en-IN"/>
        </w:rPr>
        <w:fldChar w:fldCharType="separate"/>
      </w:r>
      <w:r w:rsidR="00EB7065" w:rsidRPr="008C526D">
        <w:rPr>
          <w:rStyle w:val="Hyperlink"/>
          <w:rFonts w:ascii="Times New Roman" w:hAnsi="Times New Roman"/>
          <w:sz w:val="24"/>
          <w:szCs w:val="24"/>
          <w:lang w:val="en-IN"/>
        </w:rPr>
        <w:t>https://drive.google.com/file/d/1D3KduBAaf2A91FTo4dkIjdEZhyq9VS_f/view?usp=sharing</w:t>
      </w:r>
      <w:r w:rsidR="00EB7065">
        <w:rPr>
          <w:rFonts w:ascii="Times New Roman" w:hAnsi="Times New Roman"/>
          <w:sz w:val="24"/>
          <w:szCs w:val="24"/>
          <w:lang w:val="en-IN"/>
        </w:rPr>
        <w:fldChar w:fldCharType="end"/>
      </w:r>
      <w:bookmarkStart w:id="57" w:name="_GoBack"/>
      <w:bookmarkEnd w:id="57"/>
    </w:p>
    <w:sectPr w:rsidR="000272B6" w:rsidRPr="00E97BA0" w:rsidSect="009D1BCB">
      <w:footerReference w:type="default" r:id="rId26"/>
      <w:headerReference w:type="first" r:id="rId27"/>
      <w:footerReference w:type="first" r:id="rId28"/>
      <w:pgSz w:w="11909" w:h="16834" w:code="9"/>
      <w:pgMar w:top="1440" w:right="1019" w:bottom="1440" w:left="1267" w:header="720" w:footer="403"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387DD" w14:textId="77777777" w:rsidR="001F00B1" w:rsidRDefault="001F00B1">
      <w:r>
        <w:separator/>
      </w:r>
    </w:p>
  </w:endnote>
  <w:endnote w:type="continuationSeparator" w:id="0">
    <w:p w14:paraId="47C40201" w14:textId="77777777" w:rsidR="001F00B1" w:rsidRDefault="001F0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MBX12">
    <w:altName w:val="Calibri"/>
    <w:panose1 w:val="00000000000000000000"/>
    <w:charset w:val="00"/>
    <w:family w:val="auto"/>
    <w:notTrueType/>
    <w:pitch w:val="default"/>
    <w:sig w:usb0="00000003" w:usb1="00000000" w:usb2="00000000" w:usb3="00000000" w:csb0="00000001" w:csb1="00000000"/>
  </w:font>
  <w:font w:name="NimbusRomNo9L-Regu">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E1DB2" w14:textId="77777777" w:rsidR="00A93402" w:rsidRDefault="001F00B1" w:rsidP="00435573">
    <w:pPr>
      <w:tabs>
        <w:tab w:val="center" w:pos="4320"/>
        <w:tab w:val="right" w:pos="8640"/>
      </w:tabs>
      <w:jc w:val="center"/>
    </w:pPr>
    <w:r>
      <w:pict w14:anchorId="5CBEE9AE">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A93402" w14:paraId="5ECD41A7" w14:textId="77777777" w:rsidTr="00435573">
      <w:trPr>
        <w:trHeight w:hRule="exact" w:val="280"/>
      </w:trPr>
      <w:tc>
        <w:tcPr>
          <w:tcW w:w="1029" w:type="dxa"/>
          <w:vAlign w:val="center"/>
        </w:tcPr>
        <w:p w14:paraId="19E5F80E" w14:textId="77777777" w:rsidR="00A93402" w:rsidRDefault="00A93402">
          <w:pPr>
            <w:pStyle w:val="Footer"/>
            <w:rPr>
              <w:sz w:val="16"/>
              <w:szCs w:val="16"/>
            </w:rPr>
          </w:pPr>
          <w:r>
            <w:rPr>
              <w:i/>
              <w:sz w:val="16"/>
              <w:szCs w:val="16"/>
            </w:rPr>
            <w:t>Robot Learning Project V</w:t>
          </w:r>
        </w:p>
        <w:p w14:paraId="2669E204" w14:textId="77777777" w:rsidR="00A93402" w:rsidRDefault="00A93402">
          <w:pPr>
            <w:pStyle w:val="Footer"/>
            <w:jc w:val="center"/>
            <w:rPr>
              <w:sz w:val="16"/>
              <w:szCs w:val="16"/>
            </w:rPr>
          </w:pPr>
        </w:p>
      </w:tc>
      <w:tc>
        <w:tcPr>
          <w:tcW w:w="2316" w:type="dxa"/>
          <w:vAlign w:val="center"/>
        </w:tcPr>
        <w:p w14:paraId="47107E62" w14:textId="77777777" w:rsidR="00A93402" w:rsidRDefault="00A93402">
          <w:pPr>
            <w:pStyle w:val="Footer"/>
            <w:jc w:val="center"/>
            <w:rPr>
              <w:sz w:val="16"/>
              <w:szCs w:val="16"/>
            </w:rPr>
          </w:pPr>
        </w:p>
      </w:tc>
    </w:tr>
  </w:tbl>
  <w:p w14:paraId="035C8B86" w14:textId="77777777" w:rsidR="00A93402" w:rsidRDefault="00A93402">
    <w:pPr>
      <w:pStyle w:val="Footer"/>
      <w:jc w:val="right"/>
    </w:pPr>
    <w:r>
      <w:t xml:space="preserve"> </w:t>
    </w:r>
    <w:r>
      <w:fldChar w:fldCharType="begin"/>
    </w:r>
    <w:r>
      <w:instrText xml:space="preserve"> PAGE   \* MERGEFORMAT </w:instrText>
    </w:r>
    <w:r>
      <w:fldChar w:fldCharType="separate"/>
    </w:r>
    <w:r>
      <w:rPr>
        <w:noProof/>
      </w:rPr>
      <w:t>i</w:t>
    </w:r>
    <w:r>
      <w:rPr>
        <w:noProof/>
      </w:rPr>
      <w:fldChar w:fldCharType="end"/>
    </w:r>
  </w:p>
  <w:p w14:paraId="10613DB8" w14:textId="77777777" w:rsidR="00A93402" w:rsidRDefault="00A93402" w:rsidP="003F0C9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DD50F" w14:textId="77777777" w:rsidR="00A93402" w:rsidRDefault="001F00B1" w:rsidP="00435573">
    <w:pPr>
      <w:tabs>
        <w:tab w:val="center" w:pos="4320"/>
        <w:tab w:val="right" w:pos="8640"/>
      </w:tabs>
      <w:jc w:val="center"/>
    </w:pPr>
    <w:r>
      <w:pict w14:anchorId="23179DBE">
        <v:rect id="_x0000_i1026" style="width:461.3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A93402" w14:paraId="160137E5" w14:textId="77777777" w:rsidTr="00435573">
      <w:trPr>
        <w:trHeight w:hRule="exact" w:val="280"/>
      </w:trPr>
      <w:tc>
        <w:tcPr>
          <w:tcW w:w="1029" w:type="dxa"/>
          <w:vAlign w:val="center"/>
        </w:tcPr>
        <w:p w14:paraId="0E1365E9" w14:textId="6AD0157B" w:rsidR="00A93402" w:rsidRDefault="00A93402">
          <w:pPr>
            <w:pStyle w:val="Footer"/>
            <w:rPr>
              <w:sz w:val="16"/>
              <w:szCs w:val="16"/>
            </w:rPr>
          </w:pPr>
          <w:r>
            <w:rPr>
              <w:i/>
              <w:sz w:val="16"/>
              <w:szCs w:val="16"/>
            </w:rPr>
            <w:t>Robot Learning Project V</w:t>
          </w:r>
        </w:p>
        <w:p w14:paraId="19395DBC" w14:textId="77777777" w:rsidR="00A93402" w:rsidRDefault="00A93402">
          <w:pPr>
            <w:pStyle w:val="Footer"/>
            <w:jc w:val="center"/>
            <w:rPr>
              <w:sz w:val="16"/>
              <w:szCs w:val="16"/>
            </w:rPr>
          </w:pPr>
        </w:p>
      </w:tc>
      <w:tc>
        <w:tcPr>
          <w:tcW w:w="2316" w:type="dxa"/>
          <w:vAlign w:val="center"/>
        </w:tcPr>
        <w:p w14:paraId="48CDB0B7" w14:textId="77777777" w:rsidR="00A93402" w:rsidRDefault="00A93402">
          <w:pPr>
            <w:pStyle w:val="Footer"/>
            <w:jc w:val="center"/>
            <w:rPr>
              <w:sz w:val="16"/>
              <w:szCs w:val="16"/>
            </w:rPr>
          </w:pPr>
        </w:p>
      </w:tc>
    </w:tr>
  </w:tbl>
  <w:p w14:paraId="47CA16BF" w14:textId="77777777" w:rsidR="00A93402" w:rsidRDefault="00A93402" w:rsidP="00435573">
    <w:pPr>
      <w:pStyle w:val="Footer"/>
      <w:jc w:val="right"/>
    </w:pPr>
    <w:r>
      <w:fldChar w:fldCharType="begin"/>
    </w:r>
    <w:r>
      <w:instrText xml:space="preserve"> PAGE   \* MERGEFORMAT </w:instrText>
    </w:r>
    <w:r>
      <w:fldChar w:fldCharType="separate"/>
    </w:r>
    <w:r>
      <w:rPr>
        <w:noProof/>
      </w:rPr>
      <w:t>ii</w:t>
    </w:r>
    <w:r>
      <w:rPr>
        <w:noProof/>
      </w:rPr>
      <w:fldChar w:fldCharType="end"/>
    </w:r>
  </w:p>
  <w:p w14:paraId="2ED76CF6" w14:textId="77777777" w:rsidR="00A93402" w:rsidRDefault="00A93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25860" w14:textId="77777777" w:rsidR="00A93402" w:rsidRDefault="001F00B1" w:rsidP="00435573">
    <w:pPr>
      <w:tabs>
        <w:tab w:val="center" w:pos="4320"/>
        <w:tab w:val="right" w:pos="8640"/>
      </w:tabs>
      <w:jc w:val="center"/>
    </w:pPr>
    <w:r>
      <w:pict w14:anchorId="71A8C59F">
        <v:rect id="_x0000_i1027"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A93402" w14:paraId="64FD8173" w14:textId="77777777" w:rsidTr="00435573">
      <w:trPr>
        <w:trHeight w:hRule="exact" w:val="280"/>
      </w:trPr>
      <w:tc>
        <w:tcPr>
          <w:tcW w:w="1029" w:type="dxa"/>
          <w:vAlign w:val="center"/>
        </w:tcPr>
        <w:p w14:paraId="3EF53F34" w14:textId="77777777" w:rsidR="00A93402" w:rsidRDefault="00A93402">
          <w:pPr>
            <w:pStyle w:val="Footer"/>
            <w:rPr>
              <w:sz w:val="16"/>
              <w:szCs w:val="16"/>
            </w:rPr>
          </w:pPr>
          <w:r>
            <w:rPr>
              <w:i/>
              <w:sz w:val="16"/>
              <w:szCs w:val="16"/>
            </w:rPr>
            <w:t>Robot Learning Project V</w:t>
          </w:r>
        </w:p>
        <w:p w14:paraId="6186901F" w14:textId="77777777" w:rsidR="00A93402" w:rsidRDefault="00A93402">
          <w:pPr>
            <w:pStyle w:val="Footer"/>
            <w:jc w:val="center"/>
            <w:rPr>
              <w:sz w:val="16"/>
              <w:szCs w:val="16"/>
            </w:rPr>
          </w:pPr>
        </w:p>
      </w:tc>
      <w:tc>
        <w:tcPr>
          <w:tcW w:w="2316" w:type="dxa"/>
          <w:vAlign w:val="center"/>
        </w:tcPr>
        <w:p w14:paraId="0253D420" w14:textId="77777777" w:rsidR="00A93402" w:rsidRDefault="00A93402">
          <w:pPr>
            <w:pStyle w:val="Footer"/>
            <w:jc w:val="center"/>
            <w:rPr>
              <w:sz w:val="16"/>
              <w:szCs w:val="16"/>
            </w:rPr>
          </w:pPr>
        </w:p>
      </w:tc>
    </w:tr>
  </w:tbl>
  <w:p w14:paraId="6C5C10F6" w14:textId="77777777" w:rsidR="00A93402" w:rsidRDefault="00A93402">
    <w:pPr>
      <w:pStyle w:val="Footer"/>
      <w:jc w:val="right"/>
    </w:pPr>
    <w:r>
      <w:t xml:space="preserve"> </w:t>
    </w:r>
    <w:r>
      <w:fldChar w:fldCharType="begin"/>
    </w:r>
    <w:r>
      <w:instrText xml:space="preserve"> PAGE   \* MERGEFORMAT </w:instrText>
    </w:r>
    <w:r>
      <w:fldChar w:fldCharType="separate"/>
    </w:r>
    <w:r>
      <w:rPr>
        <w:noProof/>
      </w:rPr>
      <w:t>i</w:t>
    </w:r>
    <w:r>
      <w:rPr>
        <w:noProof/>
      </w:rPr>
      <w:fldChar w:fldCharType="end"/>
    </w:r>
  </w:p>
  <w:p w14:paraId="2303ABB3" w14:textId="77777777" w:rsidR="00A93402" w:rsidRDefault="00A93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061815"/>
      <w:docPartObj>
        <w:docPartGallery w:val="Page Numbers (Bottom of Page)"/>
        <w:docPartUnique/>
      </w:docPartObj>
    </w:sdtPr>
    <w:sdtEndPr/>
    <w:sdtContent>
      <w:p w14:paraId="7761B97E" w14:textId="77777777" w:rsidR="00A93402" w:rsidRDefault="001F00B1" w:rsidP="005D551F">
        <w:pPr>
          <w:tabs>
            <w:tab w:val="center" w:pos="4320"/>
            <w:tab w:val="right" w:pos="8640"/>
          </w:tabs>
          <w:jc w:val="center"/>
        </w:pPr>
        <w:r>
          <w:pict w14:anchorId="5C0B3A38">
            <v:rect id="_x0000_i1028"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A93402" w14:paraId="0DE1FF5D" w14:textId="77777777" w:rsidTr="0054246F">
          <w:trPr>
            <w:trHeight w:hRule="exact" w:val="280"/>
          </w:trPr>
          <w:tc>
            <w:tcPr>
              <w:tcW w:w="1029" w:type="dxa"/>
              <w:vAlign w:val="center"/>
            </w:tcPr>
            <w:p w14:paraId="7B161F84" w14:textId="77777777" w:rsidR="00A93402" w:rsidRDefault="00A93402" w:rsidP="0054246F">
              <w:pPr>
                <w:pStyle w:val="Footer"/>
                <w:rPr>
                  <w:sz w:val="16"/>
                  <w:szCs w:val="16"/>
                </w:rPr>
              </w:pPr>
              <w:r>
                <w:rPr>
                  <w:i/>
                  <w:sz w:val="16"/>
                  <w:szCs w:val="16"/>
                </w:rPr>
                <w:t>Robot Learning Project V</w:t>
              </w:r>
            </w:p>
            <w:p w14:paraId="1AC3F7D4" w14:textId="77777777" w:rsidR="00A93402" w:rsidRDefault="00A93402" w:rsidP="0054246F">
              <w:pPr>
                <w:pStyle w:val="Footer"/>
                <w:jc w:val="center"/>
                <w:rPr>
                  <w:sz w:val="16"/>
                  <w:szCs w:val="16"/>
                </w:rPr>
              </w:pPr>
            </w:p>
          </w:tc>
          <w:tc>
            <w:tcPr>
              <w:tcW w:w="2316" w:type="dxa"/>
              <w:vAlign w:val="center"/>
            </w:tcPr>
            <w:p w14:paraId="6B0730A4" w14:textId="77777777" w:rsidR="00A93402" w:rsidRDefault="00A93402" w:rsidP="0054246F">
              <w:pPr>
                <w:pStyle w:val="Footer"/>
                <w:jc w:val="center"/>
                <w:rPr>
                  <w:sz w:val="16"/>
                  <w:szCs w:val="16"/>
                </w:rPr>
              </w:pPr>
            </w:p>
          </w:tc>
        </w:tr>
      </w:tbl>
      <w:p w14:paraId="320E48F6" w14:textId="2B1F8E3A" w:rsidR="00A93402" w:rsidRDefault="00A93402">
        <w:pPr>
          <w:pStyle w:val="Footer"/>
          <w:jc w:val="right"/>
        </w:pPr>
        <w:r>
          <w:t>1</w:t>
        </w:r>
      </w:p>
    </w:sdtContent>
  </w:sdt>
  <w:p w14:paraId="6911C55B" w14:textId="77777777" w:rsidR="00A93402" w:rsidRDefault="00A93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53F3D" w14:textId="77777777" w:rsidR="001F00B1" w:rsidRDefault="001F00B1">
      <w:r>
        <w:separator/>
      </w:r>
    </w:p>
  </w:footnote>
  <w:footnote w:type="continuationSeparator" w:id="0">
    <w:p w14:paraId="1545F137" w14:textId="77777777" w:rsidR="001F00B1" w:rsidRDefault="001F00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9BC49" w14:textId="77777777" w:rsidR="00A93402" w:rsidRDefault="00A93402" w:rsidP="00911B23">
    <w:pPr>
      <w:pStyle w:val="Header"/>
      <w:tabs>
        <w:tab w:val="clear" w:pos="8640"/>
        <w:tab w:val="right" w:pos="9720"/>
      </w:tabs>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E5064" w14:textId="77777777" w:rsidR="00A93402" w:rsidRDefault="00A93402" w:rsidP="00911B23">
    <w:pPr>
      <w:pStyle w:val="Header"/>
      <w:tabs>
        <w:tab w:val="clear" w:pos="8640"/>
        <w:tab w:val="right" w:pos="9720"/>
      </w:tabs>
      <w:rPr>
        <w:sz w:val="20"/>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A2FEF"/>
    <w:multiLevelType w:val="hybridMultilevel"/>
    <w:tmpl w:val="4B881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437522"/>
    <w:multiLevelType w:val="hybridMultilevel"/>
    <w:tmpl w:val="0AD85BE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60782FE3"/>
    <w:multiLevelType w:val="hybridMultilevel"/>
    <w:tmpl w:val="F43EB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8E3767"/>
    <w:multiLevelType w:val="hybridMultilevel"/>
    <w:tmpl w:val="0AD85BE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04A"/>
    <w:rsid w:val="00001D4D"/>
    <w:rsid w:val="00003061"/>
    <w:rsid w:val="000035EC"/>
    <w:rsid w:val="00003B78"/>
    <w:rsid w:val="00004848"/>
    <w:rsid w:val="000064BE"/>
    <w:rsid w:val="000119E3"/>
    <w:rsid w:val="00013D52"/>
    <w:rsid w:val="0001461B"/>
    <w:rsid w:val="00015888"/>
    <w:rsid w:val="00017D17"/>
    <w:rsid w:val="00020BF9"/>
    <w:rsid w:val="00020D18"/>
    <w:rsid w:val="000224AB"/>
    <w:rsid w:val="000265C7"/>
    <w:rsid w:val="000266A7"/>
    <w:rsid w:val="000272B6"/>
    <w:rsid w:val="00027A60"/>
    <w:rsid w:val="00027DA2"/>
    <w:rsid w:val="0003199E"/>
    <w:rsid w:val="00032E23"/>
    <w:rsid w:val="000335F5"/>
    <w:rsid w:val="00033AD7"/>
    <w:rsid w:val="00034E8D"/>
    <w:rsid w:val="00034FC9"/>
    <w:rsid w:val="00036397"/>
    <w:rsid w:val="000368C8"/>
    <w:rsid w:val="00036A4E"/>
    <w:rsid w:val="00040E1F"/>
    <w:rsid w:val="000424A5"/>
    <w:rsid w:val="000445F7"/>
    <w:rsid w:val="00045A67"/>
    <w:rsid w:val="00047555"/>
    <w:rsid w:val="0005041F"/>
    <w:rsid w:val="00051A73"/>
    <w:rsid w:val="00051B3A"/>
    <w:rsid w:val="00051DE3"/>
    <w:rsid w:val="0005230E"/>
    <w:rsid w:val="0005311A"/>
    <w:rsid w:val="00053195"/>
    <w:rsid w:val="000538EA"/>
    <w:rsid w:val="00054469"/>
    <w:rsid w:val="00055111"/>
    <w:rsid w:val="00055388"/>
    <w:rsid w:val="00055886"/>
    <w:rsid w:val="000568AF"/>
    <w:rsid w:val="00056CC6"/>
    <w:rsid w:val="00057ABF"/>
    <w:rsid w:val="00057C27"/>
    <w:rsid w:val="0006165B"/>
    <w:rsid w:val="00061AA9"/>
    <w:rsid w:val="00065268"/>
    <w:rsid w:val="000707FC"/>
    <w:rsid w:val="0007120B"/>
    <w:rsid w:val="00071507"/>
    <w:rsid w:val="00071A77"/>
    <w:rsid w:val="0007417F"/>
    <w:rsid w:val="00075EE1"/>
    <w:rsid w:val="0007700F"/>
    <w:rsid w:val="00077172"/>
    <w:rsid w:val="00077B3B"/>
    <w:rsid w:val="00077F37"/>
    <w:rsid w:val="000801FE"/>
    <w:rsid w:val="00080825"/>
    <w:rsid w:val="00081349"/>
    <w:rsid w:val="00083101"/>
    <w:rsid w:val="000841E2"/>
    <w:rsid w:val="000846EB"/>
    <w:rsid w:val="00084D7C"/>
    <w:rsid w:val="00087B6C"/>
    <w:rsid w:val="00087D90"/>
    <w:rsid w:val="000931C4"/>
    <w:rsid w:val="00094C6E"/>
    <w:rsid w:val="00096CE8"/>
    <w:rsid w:val="000A0D39"/>
    <w:rsid w:val="000A1238"/>
    <w:rsid w:val="000A1833"/>
    <w:rsid w:val="000A2434"/>
    <w:rsid w:val="000A24C5"/>
    <w:rsid w:val="000A3E7D"/>
    <w:rsid w:val="000A55A9"/>
    <w:rsid w:val="000A63A9"/>
    <w:rsid w:val="000A651E"/>
    <w:rsid w:val="000B028E"/>
    <w:rsid w:val="000B1DF6"/>
    <w:rsid w:val="000B251E"/>
    <w:rsid w:val="000B473D"/>
    <w:rsid w:val="000B4A86"/>
    <w:rsid w:val="000B57A7"/>
    <w:rsid w:val="000C0857"/>
    <w:rsid w:val="000C1022"/>
    <w:rsid w:val="000C16D7"/>
    <w:rsid w:val="000C3242"/>
    <w:rsid w:val="000C347D"/>
    <w:rsid w:val="000C349C"/>
    <w:rsid w:val="000C35E4"/>
    <w:rsid w:val="000C3782"/>
    <w:rsid w:val="000C424C"/>
    <w:rsid w:val="000C43D8"/>
    <w:rsid w:val="000C459C"/>
    <w:rsid w:val="000C53F8"/>
    <w:rsid w:val="000C74FC"/>
    <w:rsid w:val="000D2748"/>
    <w:rsid w:val="000D2ED6"/>
    <w:rsid w:val="000D4738"/>
    <w:rsid w:val="000D4B86"/>
    <w:rsid w:val="000D5EAA"/>
    <w:rsid w:val="000D744A"/>
    <w:rsid w:val="000E08DC"/>
    <w:rsid w:val="000E0CA9"/>
    <w:rsid w:val="000E10A8"/>
    <w:rsid w:val="000E17A4"/>
    <w:rsid w:val="000E22AD"/>
    <w:rsid w:val="000E35BE"/>
    <w:rsid w:val="000E4563"/>
    <w:rsid w:val="000E5508"/>
    <w:rsid w:val="000F094E"/>
    <w:rsid w:val="000F18F6"/>
    <w:rsid w:val="000F22C3"/>
    <w:rsid w:val="000F241A"/>
    <w:rsid w:val="000F4AEF"/>
    <w:rsid w:val="000F5059"/>
    <w:rsid w:val="000F5998"/>
    <w:rsid w:val="00101373"/>
    <w:rsid w:val="00103954"/>
    <w:rsid w:val="00104043"/>
    <w:rsid w:val="0010416B"/>
    <w:rsid w:val="0010483C"/>
    <w:rsid w:val="00105671"/>
    <w:rsid w:val="001066BA"/>
    <w:rsid w:val="00106B82"/>
    <w:rsid w:val="00106D0E"/>
    <w:rsid w:val="00110435"/>
    <w:rsid w:val="001116A3"/>
    <w:rsid w:val="0011531E"/>
    <w:rsid w:val="00115D19"/>
    <w:rsid w:val="00115DDC"/>
    <w:rsid w:val="0011639D"/>
    <w:rsid w:val="00122DD3"/>
    <w:rsid w:val="00123068"/>
    <w:rsid w:val="001231C3"/>
    <w:rsid w:val="00123DC0"/>
    <w:rsid w:val="0012447E"/>
    <w:rsid w:val="00124C05"/>
    <w:rsid w:val="001265D0"/>
    <w:rsid w:val="001309BC"/>
    <w:rsid w:val="00130C44"/>
    <w:rsid w:val="0013266F"/>
    <w:rsid w:val="00132F2C"/>
    <w:rsid w:val="00136A7E"/>
    <w:rsid w:val="001402DE"/>
    <w:rsid w:val="0014042B"/>
    <w:rsid w:val="0014059E"/>
    <w:rsid w:val="00140817"/>
    <w:rsid w:val="00141FF3"/>
    <w:rsid w:val="001429AD"/>
    <w:rsid w:val="001445B1"/>
    <w:rsid w:val="00144886"/>
    <w:rsid w:val="00144EF3"/>
    <w:rsid w:val="00145290"/>
    <w:rsid w:val="00145AC8"/>
    <w:rsid w:val="00145F0A"/>
    <w:rsid w:val="00146BDB"/>
    <w:rsid w:val="0015004A"/>
    <w:rsid w:val="001507A3"/>
    <w:rsid w:val="001507C3"/>
    <w:rsid w:val="001508BB"/>
    <w:rsid w:val="00150D95"/>
    <w:rsid w:val="00152635"/>
    <w:rsid w:val="00153325"/>
    <w:rsid w:val="001538F3"/>
    <w:rsid w:val="00153FD3"/>
    <w:rsid w:val="001548EA"/>
    <w:rsid w:val="001554AB"/>
    <w:rsid w:val="00155620"/>
    <w:rsid w:val="001557E1"/>
    <w:rsid w:val="00155D13"/>
    <w:rsid w:val="00160032"/>
    <w:rsid w:val="0016010E"/>
    <w:rsid w:val="0016095C"/>
    <w:rsid w:val="00162DC5"/>
    <w:rsid w:val="0016368E"/>
    <w:rsid w:val="00164E8E"/>
    <w:rsid w:val="0016565A"/>
    <w:rsid w:val="00166049"/>
    <w:rsid w:val="001661A0"/>
    <w:rsid w:val="00166ACA"/>
    <w:rsid w:val="00166EFC"/>
    <w:rsid w:val="00167DA3"/>
    <w:rsid w:val="001703B0"/>
    <w:rsid w:val="00170733"/>
    <w:rsid w:val="001708B4"/>
    <w:rsid w:val="0017100C"/>
    <w:rsid w:val="001715B3"/>
    <w:rsid w:val="001717D5"/>
    <w:rsid w:val="001720CA"/>
    <w:rsid w:val="0017292C"/>
    <w:rsid w:val="0017415A"/>
    <w:rsid w:val="00174C57"/>
    <w:rsid w:val="00174F82"/>
    <w:rsid w:val="001758A1"/>
    <w:rsid w:val="00180D72"/>
    <w:rsid w:val="00183188"/>
    <w:rsid w:val="00184598"/>
    <w:rsid w:val="00186208"/>
    <w:rsid w:val="001872D6"/>
    <w:rsid w:val="00190209"/>
    <w:rsid w:val="001916A5"/>
    <w:rsid w:val="001921FA"/>
    <w:rsid w:val="0019233D"/>
    <w:rsid w:val="001932AC"/>
    <w:rsid w:val="00193CCE"/>
    <w:rsid w:val="00193FEF"/>
    <w:rsid w:val="0019491F"/>
    <w:rsid w:val="00196D76"/>
    <w:rsid w:val="0019718A"/>
    <w:rsid w:val="001A0FA6"/>
    <w:rsid w:val="001A1458"/>
    <w:rsid w:val="001A14EE"/>
    <w:rsid w:val="001A19DE"/>
    <w:rsid w:val="001A2C93"/>
    <w:rsid w:val="001A4564"/>
    <w:rsid w:val="001A5AF8"/>
    <w:rsid w:val="001A62BC"/>
    <w:rsid w:val="001A7314"/>
    <w:rsid w:val="001B0D4F"/>
    <w:rsid w:val="001B0EA3"/>
    <w:rsid w:val="001B11F6"/>
    <w:rsid w:val="001B31E5"/>
    <w:rsid w:val="001B60F8"/>
    <w:rsid w:val="001B6305"/>
    <w:rsid w:val="001B7A5F"/>
    <w:rsid w:val="001B7FD4"/>
    <w:rsid w:val="001C1226"/>
    <w:rsid w:val="001C1CF1"/>
    <w:rsid w:val="001C4626"/>
    <w:rsid w:val="001C7FF0"/>
    <w:rsid w:val="001D0A52"/>
    <w:rsid w:val="001D1D81"/>
    <w:rsid w:val="001D3076"/>
    <w:rsid w:val="001D30E7"/>
    <w:rsid w:val="001D455E"/>
    <w:rsid w:val="001D4582"/>
    <w:rsid w:val="001D57DA"/>
    <w:rsid w:val="001D5800"/>
    <w:rsid w:val="001D601C"/>
    <w:rsid w:val="001D6172"/>
    <w:rsid w:val="001D6C1F"/>
    <w:rsid w:val="001E0226"/>
    <w:rsid w:val="001E0DAA"/>
    <w:rsid w:val="001E3243"/>
    <w:rsid w:val="001E4F7C"/>
    <w:rsid w:val="001E526B"/>
    <w:rsid w:val="001E5B0C"/>
    <w:rsid w:val="001E5B33"/>
    <w:rsid w:val="001E67B3"/>
    <w:rsid w:val="001E6F3E"/>
    <w:rsid w:val="001E765E"/>
    <w:rsid w:val="001E7D7A"/>
    <w:rsid w:val="001F00B1"/>
    <w:rsid w:val="001F19FA"/>
    <w:rsid w:val="001F3542"/>
    <w:rsid w:val="001F4D43"/>
    <w:rsid w:val="001F4FDE"/>
    <w:rsid w:val="001F64C5"/>
    <w:rsid w:val="0020124F"/>
    <w:rsid w:val="00203C2E"/>
    <w:rsid w:val="00203D51"/>
    <w:rsid w:val="002119CA"/>
    <w:rsid w:val="002122C0"/>
    <w:rsid w:val="00216DAD"/>
    <w:rsid w:val="00220031"/>
    <w:rsid w:val="00221CDA"/>
    <w:rsid w:val="00223B93"/>
    <w:rsid w:val="00224F28"/>
    <w:rsid w:val="0022527F"/>
    <w:rsid w:val="00225373"/>
    <w:rsid w:val="002253C5"/>
    <w:rsid w:val="0022631A"/>
    <w:rsid w:val="002273E7"/>
    <w:rsid w:val="00230961"/>
    <w:rsid w:val="00233A6A"/>
    <w:rsid w:val="002347BF"/>
    <w:rsid w:val="00234C29"/>
    <w:rsid w:val="00235F03"/>
    <w:rsid w:val="00237402"/>
    <w:rsid w:val="00237780"/>
    <w:rsid w:val="00240861"/>
    <w:rsid w:val="002418ED"/>
    <w:rsid w:val="00243ADE"/>
    <w:rsid w:val="002444A3"/>
    <w:rsid w:val="0024523A"/>
    <w:rsid w:val="00247686"/>
    <w:rsid w:val="00247E9E"/>
    <w:rsid w:val="00250CE5"/>
    <w:rsid w:val="0025251F"/>
    <w:rsid w:val="00253007"/>
    <w:rsid w:val="00254205"/>
    <w:rsid w:val="00261410"/>
    <w:rsid w:val="002617BA"/>
    <w:rsid w:val="00261C3C"/>
    <w:rsid w:val="002620B1"/>
    <w:rsid w:val="0026264B"/>
    <w:rsid w:val="00265C89"/>
    <w:rsid w:val="002667FF"/>
    <w:rsid w:val="0026789E"/>
    <w:rsid w:val="002703D6"/>
    <w:rsid w:val="00270FC2"/>
    <w:rsid w:val="002712E3"/>
    <w:rsid w:val="00272441"/>
    <w:rsid w:val="0027318C"/>
    <w:rsid w:val="00273726"/>
    <w:rsid w:val="00274B6F"/>
    <w:rsid w:val="002756B4"/>
    <w:rsid w:val="00275C75"/>
    <w:rsid w:val="0027739F"/>
    <w:rsid w:val="00277995"/>
    <w:rsid w:val="00277F08"/>
    <w:rsid w:val="002802BF"/>
    <w:rsid w:val="00282495"/>
    <w:rsid w:val="002831BB"/>
    <w:rsid w:val="00284286"/>
    <w:rsid w:val="00285028"/>
    <w:rsid w:val="00287844"/>
    <w:rsid w:val="002900F4"/>
    <w:rsid w:val="00290447"/>
    <w:rsid w:val="0029210B"/>
    <w:rsid w:val="0029325B"/>
    <w:rsid w:val="0029435B"/>
    <w:rsid w:val="002947F6"/>
    <w:rsid w:val="00295A3B"/>
    <w:rsid w:val="00296527"/>
    <w:rsid w:val="002A02A3"/>
    <w:rsid w:val="002A0E7E"/>
    <w:rsid w:val="002A162F"/>
    <w:rsid w:val="002A2EC9"/>
    <w:rsid w:val="002A2EF3"/>
    <w:rsid w:val="002A39AF"/>
    <w:rsid w:val="002A3CE3"/>
    <w:rsid w:val="002A642E"/>
    <w:rsid w:val="002A6739"/>
    <w:rsid w:val="002A75C3"/>
    <w:rsid w:val="002B0110"/>
    <w:rsid w:val="002B0C39"/>
    <w:rsid w:val="002B0DD6"/>
    <w:rsid w:val="002B4940"/>
    <w:rsid w:val="002B516E"/>
    <w:rsid w:val="002B73BE"/>
    <w:rsid w:val="002B7B7E"/>
    <w:rsid w:val="002C1809"/>
    <w:rsid w:val="002C1B2A"/>
    <w:rsid w:val="002C25F5"/>
    <w:rsid w:val="002C6724"/>
    <w:rsid w:val="002C6E97"/>
    <w:rsid w:val="002D033E"/>
    <w:rsid w:val="002D39C6"/>
    <w:rsid w:val="002D3F49"/>
    <w:rsid w:val="002D406A"/>
    <w:rsid w:val="002D457E"/>
    <w:rsid w:val="002D4781"/>
    <w:rsid w:val="002D4CD2"/>
    <w:rsid w:val="002D70DF"/>
    <w:rsid w:val="002D77F8"/>
    <w:rsid w:val="002D7F0B"/>
    <w:rsid w:val="002E0290"/>
    <w:rsid w:val="002E15FB"/>
    <w:rsid w:val="002E2559"/>
    <w:rsid w:val="002E33B9"/>
    <w:rsid w:val="002E4EF6"/>
    <w:rsid w:val="002E6B57"/>
    <w:rsid w:val="002E737C"/>
    <w:rsid w:val="002E7A2B"/>
    <w:rsid w:val="002F0BF0"/>
    <w:rsid w:val="002F1D90"/>
    <w:rsid w:val="002F3D42"/>
    <w:rsid w:val="002F3F2D"/>
    <w:rsid w:val="002F48B1"/>
    <w:rsid w:val="002F4E82"/>
    <w:rsid w:val="003019EC"/>
    <w:rsid w:val="00302184"/>
    <w:rsid w:val="00302DA3"/>
    <w:rsid w:val="00302DFE"/>
    <w:rsid w:val="00303440"/>
    <w:rsid w:val="00303731"/>
    <w:rsid w:val="00305A7E"/>
    <w:rsid w:val="00306325"/>
    <w:rsid w:val="0030671A"/>
    <w:rsid w:val="003067FA"/>
    <w:rsid w:val="003108B8"/>
    <w:rsid w:val="00310B08"/>
    <w:rsid w:val="0031138D"/>
    <w:rsid w:val="00311780"/>
    <w:rsid w:val="0031201D"/>
    <w:rsid w:val="00312E4C"/>
    <w:rsid w:val="003130E3"/>
    <w:rsid w:val="0031320E"/>
    <w:rsid w:val="0031395C"/>
    <w:rsid w:val="00314F49"/>
    <w:rsid w:val="00315AB4"/>
    <w:rsid w:val="00315CA2"/>
    <w:rsid w:val="00315DF5"/>
    <w:rsid w:val="0031639D"/>
    <w:rsid w:val="00316B42"/>
    <w:rsid w:val="00317200"/>
    <w:rsid w:val="00317333"/>
    <w:rsid w:val="00317548"/>
    <w:rsid w:val="003221EC"/>
    <w:rsid w:val="0032358B"/>
    <w:rsid w:val="003237B0"/>
    <w:rsid w:val="00326CF6"/>
    <w:rsid w:val="003270FA"/>
    <w:rsid w:val="00327A83"/>
    <w:rsid w:val="00327D93"/>
    <w:rsid w:val="003329D8"/>
    <w:rsid w:val="00332A97"/>
    <w:rsid w:val="003330BD"/>
    <w:rsid w:val="00333F9B"/>
    <w:rsid w:val="00335069"/>
    <w:rsid w:val="00337543"/>
    <w:rsid w:val="003401D3"/>
    <w:rsid w:val="00340FB0"/>
    <w:rsid w:val="003432F7"/>
    <w:rsid w:val="00343319"/>
    <w:rsid w:val="00344698"/>
    <w:rsid w:val="00344C09"/>
    <w:rsid w:val="00345960"/>
    <w:rsid w:val="00350CA5"/>
    <w:rsid w:val="0035121E"/>
    <w:rsid w:val="0035156E"/>
    <w:rsid w:val="0035189D"/>
    <w:rsid w:val="00352616"/>
    <w:rsid w:val="003530FF"/>
    <w:rsid w:val="00353B98"/>
    <w:rsid w:val="00353D71"/>
    <w:rsid w:val="00354DA2"/>
    <w:rsid w:val="00357159"/>
    <w:rsid w:val="00362251"/>
    <w:rsid w:val="00362C7E"/>
    <w:rsid w:val="00363AEC"/>
    <w:rsid w:val="00364BAE"/>
    <w:rsid w:val="00365720"/>
    <w:rsid w:val="00366547"/>
    <w:rsid w:val="003668B3"/>
    <w:rsid w:val="00366C45"/>
    <w:rsid w:val="00371336"/>
    <w:rsid w:val="00372AEF"/>
    <w:rsid w:val="00372F5E"/>
    <w:rsid w:val="00373FED"/>
    <w:rsid w:val="00374C6F"/>
    <w:rsid w:val="00376ABA"/>
    <w:rsid w:val="00376FC3"/>
    <w:rsid w:val="00377FF2"/>
    <w:rsid w:val="0038004F"/>
    <w:rsid w:val="00381005"/>
    <w:rsid w:val="00381475"/>
    <w:rsid w:val="003828F6"/>
    <w:rsid w:val="003829FA"/>
    <w:rsid w:val="00382BF4"/>
    <w:rsid w:val="00383DC4"/>
    <w:rsid w:val="003848C6"/>
    <w:rsid w:val="00385F87"/>
    <w:rsid w:val="00386B16"/>
    <w:rsid w:val="00386BAA"/>
    <w:rsid w:val="00386D34"/>
    <w:rsid w:val="0039179B"/>
    <w:rsid w:val="00393CBC"/>
    <w:rsid w:val="00394FAC"/>
    <w:rsid w:val="00395BF3"/>
    <w:rsid w:val="0039604D"/>
    <w:rsid w:val="00397532"/>
    <w:rsid w:val="00397BD3"/>
    <w:rsid w:val="00397D5A"/>
    <w:rsid w:val="00397FC3"/>
    <w:rsid w:val="003A08C2"/>
    <w:rsid w:val="003A128E"/>
    <w:rsid w:val="003A17C4"/>
    <w:rsid w:val="003A180C"/>
    <w:rsid w:val="003A21B9"/>
    <w:rsid w:val="003A3B40"/>
    <w:rsid w:val="003A515A"/>
    <w:rsid w:val="003A5B27"/>
    <w:rsid w:val="003A63E6"/>
    <w:rsid w:val="003A6D21"/>
    <w:rsid w:val="003A77BB"/>
    <w:rsid w:val="003B022D"/>
    <w:rsid w:val="003B3510"/>
    <w:rsid w:val="003B7338"/>
    <w:rsid w:val="003B7857"/>
    <w:rsid w:val="003C05C3"/>
    <w:rsid w:val="003C0620"/>
    <w:rsid w:val="003C0B83"/>
    <w:rsid w:val="003C1232"/>
    <w:rsid w:val="003C3DA8"/>
    <w:rsid w:val="003C4611"/>
    <w:rsid w:val="003C656B"/>
    <w:rsid w:val="003C758D"/>
    <w:rsid w:val="003C7D6C"/>
    <w:rsid w:val="003D2701"/>
    <w:rsid w:val="003D348E"/>
    <w:rsid w:val="003D3BC6"/>
    <w:rsid w:val="003D4231"/>
    <w:rsid w:val="003D4FCB"/>
    <w:rsid w:val="003D7EE2"/>
    <w:rsid w:val="003E07F2"/>
    <w:rsid w:val="003E3B73"/>
    <w:rsid w:val="003E40C6"/>
    <w:rsid w:val="003E5812"/>
    <w:rsid w:val="003F0837"/>
    <w:rsid w:val="003F0C9E"/>
    <w:rsid w:val="003F1155"/>
    <w:rsid w:val="003F20D6"/>
    <w:rsid w:val="003F3231"/>
    <w:rsid w:val="003F3B6C"/>
    <w:rsid w:val="003F42FB"/>
    <w:rsid w:val="003F56FD"/>
    <w:rsid w:val="003F5961"/>
    <w:rsid w:val="003F67D6"/>
    <w:rsid w:val="00400711"/>
    <w:rsid w:val="00400784"/>
    <w:rsid w:val="00400942"/>
    <w:rsid w:val="00401597"/>
    <w:rsid w:val="00401C80"/>
    <w:rsid w:val="00403380"/>
    <w:rsid w:val="0040601D"/>
    <w:rsid w:val="004062BD"/>
    <w:rsid w:val="004071D7"/>
    <w:rsid w:val="00411729"/>
    <w:rsid w:val="004122AE"/>
    <w:rsid w:val="00413323"/>
    <w:rsid w:val="00414059"/>
    <w:rsid w:val="004143F1"/>
    <w:rsid w:val="00414846"/>
    <w:rsid w:val="00414DDD"/>
    <w:rsid w:val="00415CC3"/>
    <w:rsid w:val="004225C2"/>
    <w:rsid w:val="004233E6"/>
    <w:rsid w:val="0042353A"/>
    <w:rsid w:val="00423807"/>
    <w:rsid w:val="00423FD0"/>
    <w:rsid w:val="00424972"/>
    <w:rsid w:val="00424ABC"/>
    <w:rsid w:val="00424C21"/>
    <w:rsid w:val="0042515F"/>
    <w:rsid w:val="004262F4"/>
    <w:rsid w:val="004263FA"/>
    <w:rsid w:val="00427DFB"/>
    <w:rsid w:val="00427F63"/>
    <w:rsid w:val="00430ABA"/>
    <w:rsid w:val="00431A92"/>
    <w:rsid w:val="00432769"/>
    <w:rsid w:val="00433DAA"/>
    <w:rsid w:val="00433F61"/>
    <w:rsid w:val="00434FC4"/>
    <w:rsid w:val="00435573"/>
    <w:rsid w:val="00435F07"/>
    <w:rsid w:val="00437DAD"/>
    <w:rsid w:val="00440B3F"/>
    <w:rsid w:val="00440D05"/>
    <w:rsid w:val="00441B57"/>
    <w:rsid w:val="0044366C"/>
    <w:rsid w:val="00443A24"/>
    <w:rsid w:val="00445215"/>
    <w:rsid w:val="004505B6"/>
    <w:rsid w:val="00451550"/>
    <w:rsid w:val="00454EAD"/>
    <w:rsid w:val="0045575B"/>
    <w:rsid w:val="00455C28"/>
    <w:rsid w:val="00457A89"/>
    <w:rsid w:val="00460421"/>
    <w:rsid w:val="004609AD"/>
    <w:rsid w:val="0046259B"/>
    <w:rsid w:val="004625AF"/>
    <w:rsid w:val="00463CC0"/>
    <w:rsid w:val="00464420"/>
    <w:rsid w:val="004674BE"/>
    <w:rsid w:val="0046767F"/>
    <w:rsid w:val="00467E1B"/>
    <w:rsid w:val="004701A3"/>
    <w:rsid w:val="00470793"/>
    <w:rsid w:val="00471213"/>
    <w:rsid w:val="00471FFB"/>
    <w:rsid w:val="00472966"/>
    <w:rsid w:val="00472CB3"/>
    <w:rsid w:val="00474323"/>
    <w:rsid w:val="004745F2"/>
    <w:rsid w:val="0047493F"/>
    <w:rsid w:val="00480AE7"/>
    <w:rsid w:val="00480F33"/>
    <w:rsid w:val="00481CFB"/>
    <w:rsid w:val="00481EED"/>
    <w:rsid w:val="004826CC"/>
    <w:rsid w:val="004826DF"/>
    <w:rsid w:val="00482A56"/>
    <w:rsid w:val="00482D12"/>
    <w:rsid w:val="00483D34"/>
    <w:rsid w:val="00483EF7"/>
    <w:rsid w:val="00484211"/>
    <w:rsid w:val="00486F91"/>
    <w:rsid w:val="00486FC6"/>
    <w:rsid w:val="0049025F"/>
    <w:rsid w:val="00492937"/>
    <w:rsid w:val="00492D61"/>
    <w:rsid w:val="004931F7"/>
    <w:rsid w:val="00496D93"/>
    <w:rsid w:val="00497530"/>
    <w:rsid w:val="004A0EE2"/>
    <w:rsid w:val="004A23E8"/>
    <w:rsid w:val="004A2946"/>
    <w:rsid w:val="004A414A"/>
    <w:rsid w:val="004A4CF4"/>
    <w:rsid w:val="004A58BC"/>
    <w:rsid w:val="004A5D7F"/>
    <w:rsid w:val="004A63DD"/>
    <w:rsid w:val="004A6C82"/>
    <w:rsid w:val="004A6E02"/>
    <w:rsid w:val="004A7C76"/>
    <w:rsid w:val="004B0776"/>
    <w:rsid w:val="004B0B62"/>
    <w:rsid w:val="004B0FEF"/>
    <w:rsid w:val="004B1C2C"/>
    <w:rsid w:val="004B2261"/>
    <w:rsid w:val="004B41B9"/>
    <w:rsid w:val="004B5739"/>
    <w:rsid w:val="004B6C0F"/>
    <w:rsid w:val="004C1D93"/>
    <w:rsid w:val="004C26F5"/>
    <w:rsid w:val="004C37D2"/>
    <w:rsid w:val="004C449C"/>
    <w:rsid w:val="004C5796"/>
    <w:rsid w:val="004C5FD8"/>
    <w:rsid w:val="004D1FCB"/>
    <w:rsid w:val="004D7936"/>
    <w:rsid w:val="004E0B53"/>
    <w:rsid w:val="004E0EF8"/>
    <w:rsid w:val="004E206C"/>
    <w:rsid w:val="004E24D7"/>
    <w:rsid w:val="004E2983"/>
    <w:rsid w:val="004E3146"/>
    <w:rsid w:val="004E3605"/>
    <w:rsid w:val="004E3A07"/>
    <w:rsid w:val="004E68C5"/>
    <w:rsid w:val="004E69BD"/>
    <w:rsid w:val="004E783F"/>
    <w:rsid w:val="004F065E"/>
    <w:rsid w:val="004F0733"/>
    <w:rsid w:val="004F111C"/>
    <w:rsid w:val="004F1B1D"/>
    <w:rsid w:val="004F2476"/>
    <w:rsid w:val="004F4684"/>
    <w:rsid w:val="004F61DE"/>
    <w:rsid w:val="004F64B4"/>
    <w:rsid w:val="005008DA"/>
    <w:rsid w:val="00504728"/>
    <w:rsid w:val="0050522B"/>
    <w:rsid w:val="00506368"/>
    <w:rsid w:val="00506F88"/>
    <w:rsid w:val="00510161"/>
    <w:rsid w:val="00510589"/>
    <w:rsid w:val="005113D4"/>
    <w:rsid w:val="005135A7"/>
    <w:rsid w:val="005138F5"/>
    <w:rsid w:val="00514033"/>
    <w:rsid w:val="00514FC4"/>
    <w:rsid w:val="00515008"/>
    <w:rsid w:val="00515153"/>
    <w:rsid w:val="00515A5B"/>
    <w:rsid w:val="00515B18"/>
    <w:rsid w:val="00515C41"/>
    <w:rsid w:val="00515DAA"/>
    <w:rsid w:val="00515DBC"/>
    <w:rsid w:val="00517EA3"/>
    <w:rsid w:val="005201E7"/>
    <w:rsid w:val="00520507"/>
    <w:rsid w:val="00520A61"/>
    <w:rsid w:val="00526447"/>
    <w:rsid w:val="00530507"/>
    <w:rsid w:val="00530E52"/>
    <w:rsid w:val="005339DC"/>
    <w:rsid w:val="00534487"/>
    <w:rsid w:val="0053547C"/>
    <w:rsid w:val="00537744"/>
    <w:rsid w:val="00541B2D"/>
    <w:rsid w:val="0054246F"/>
    <w:rsid w:val="0054427B"/>
    <w:rsid w:val="005469DA"/>
    <w:rsid w:val="00547A07"/>
    <w:rsid w:val="005502A6"/>
    <w:rsid w:val="00551825"/>
    <w:rsid w:val="005522F4"/>
    <w:rsid w:val="005523CC"/>
    <w:rsid w:val="00554BE7"/>
    <w:rsid w:val="00555B09"/>
    <w:rsid w:val="00560D28"/>
    <w:rsid w:val="00561098"/>
    <w:rsid w:val="00562098"/>
    <w:rsid w:val="0056603C"/>
    <w:rsid w:val="005701F4"/>
    <w:rsid w:val="00570E38"/>
    <w:rsid w:val="00571282"/>
    <w:rsid w:val="005713D4"/>
    <w:rsid w:val="005718AF"/>
    <w:rsid w:val="00571F3B"/>
    <w:rsid w:val="0057259C"/>
    <w:rsid w:val="00572721"/>
    <w:rsid w:val="00573D2F"/>
    <w:rsid w:val="00574D93"/>
    <w:rsid w:val="0057608F"/>
    <w:rsid w:val="005765F9"/>
    <w:rsid w:val="00576AAF"/>
    <w:rsid w:val="00582676"/>
    <w:rsid w:val="0058313C"/>
    <w:rsid w:val="005836CA"/>
    <w:rsid w:val="005841BC"/>
    <w:rsid w:val="005861B2"/>
    <w:rsid w:val="005916E0"/>
    <w:rsid w:val="00592165"/>
    <w:rsid w:val="00592EB6"/>
    <w:rsid w:val="00593314"/>
    <w:rsid w:val="00593768"/>
    <w:rsid w:val="00595000"/>
    <w:rsid w:val="005A0675"/>
    <w:rsid w:val="005A2B2D"/>
    <w:rsid w:val="005A3BB8"/>
    <w:rsid w:val="005A453A"/>
    <w:rsid w:val="005A5A76"/>
    <w:rsid w:val="005A5EB4"/>
    <w:rsid w:val="005A662B"/>
    <w:rsid w:val="005A6A17"/>
    <w:rsid w:val="005B0060"/>
    <w:rsid w:val="005B0501"/>
    <w:rsid w:val="005B1595"/>
    <w:rsid w:val="005B17A9"/>
    <w:rsid w:val="005B187D"/>
    <w:rsid w:val="005B31AC"/>
    <w:rsid w:val="005B4FE1"/>
    <w:rsid w:val="005B596E"/>
    <w:rsid w:val="005B631D"/>
    <w:rsid w:val="005B6DA3"/>
    <w:rsid w:val="005B6FB0"/>
    <w:rsid w:val="005B78FC"/>
    <w:rsid w:val="005C04C3"/>
    <w:rsid w:val="005C0629"/>
    <w:rsid w:val="005C2A28"/>
    <w:rsid w:val="005C2E69"/>
    <w:rsid w:val="005C37F3"/>
    <w:rsid w:val="005C38BE"/>
    <w:rsid w:val="005C5CE8"/>
    <w:rsid w:val="005C6706"/>
    <w:rsid w:val="005C7496"/>
    <w:rsid w:val="005D0326"/>
    <w:rsid w:val="005D05A4"/>
    <w:rsid w:val="005D0B89"/>
    <w:rsid w:val="005D0F33"/>
    <w:rsid w:val="005D1095"/>
    <w:rsid w:val="005D291A"/>
    <w:rsid w:val="005D2DC7"/>
    <w:rsid w:val="005D45DA"/>
    <w:rsid w:val="005D551F"/>
    <w:rsid w:val="005D73F9"/>
    <w:rsid w:val="005E00FA"/>
    <w:rsid w:val="005E015E"/>
    <w:rsid w:val="005E081C"/>
    <w:rsid w:val="005E09BE"/>
    <w:rsid w:val="005E4765"/>
    <w:rsid w:val="005E4EFF"/>
    <w:rsid w:val="005E553C"/>
    <w:rsid w:val="005E6B0F"/>
    <w:rsid w:val="005E7BC1"/>
    <w:rsid w:val="005F133C"/>
    <w:rsid w:val="005F172B"/>
    <w:rsid w:val="005F253E"/>
    <w:rsid w:val="005F401B"/>
    <w:rsid w:val="005F6278"/>
    <w:rsid w:val="005F66A5"/>
    <w:rsid w:val="005F7685"/>
    <w:rsid w:val="005F77DD"/>
    <w:rsid w:val="006006A8"/>
    <w:rsid w:val="00600B3A"/>
    <w:rsid w:val="00600F43"/>
    <w:rsid w:val="006022B5"/>
    <w:rsid w:val="00602E2F"/>
    <w:rsid w:val="006051BF"/>
    <w:rsid w:val="00605CC4"/>
    <w:rsid w:val="00605D33"/>
    <w:rsid w:val="0060607A"/>
    <w:rsid w:val="0060642D"/>
    <w:rsid w:val="0060722D"/>
    <w:rsid w:val="00607C97"/>
    <w:rsid w:val="00614C7A"/>
    <w:rsid w:val="006159B4"/>
    <w:rsid w:val="00616243"/>
    <w:rsid w:val="00616630"/>
    <w:rsid w:val="006167B2"/>
    <w:rsid w:val="00616961"/>
    <w:rsid w:val="00616A37"/>
    <w:rsid w:val="00616E60"/>
    <w:rsid w:val="00617D5E"/>
    <w:rsid w:val="00621EF0"/>
    <w:rsid w:val="0062290A"/>
    <w:rsid w:val="006235BF"/>
    <w:rsid w:val="00624401"/>
    <w:rsid w:val="00625049"/>
    <w:rsid w:val="006255C3"/>
    <w:rsid w:val="00625EDE"/>
    <w:rsid w:val="006261A9"/>
    <w:rsid w:val="006263F5"/>
    <w:rsid w:val="00627CA5"/>
    <w:rsid w:val="006303C5"/>
    <w:rsid w:val="00630CCA"/>
    <w:rsid w:val="00630F3E"/>
    <w:rsid w:val="00632B8A"/>
    <w:rsid w:val="006339F4"/>
    <w:rsid w:val="00637D44"/>
    <w:rsid w:val="0064032A"/>
    <w:rsid w:val="00640542"/>
    <w:rsid w:val="00643588"/>
    <w:rsid w:val="00643B6C"/>
    <w:rsid w:val="0064417B"/>
    <w:rsid w:val="006459AD"/>
    <w:rsid w:val="00646924"/>
    <w:rsid w:val="0064794B"/>
    <w:rsid w:val="00647D2E"/>
    <w:rsid w:val="006504C4"/>
    <w:rsid w:val="00650B1D"/>
    <w:rsid w:val="00651DC3"/>
    <w:rsid w:val="00653330"/>
    <w:rsid w:val="00653A58"/>
    <w:rsid w:val="00654AAB"/>
    <w:rsid w:val="006579C3"/>
    <w:rsid w:val="0066119B"/>
    <w:rsid w:val="00661518"/>
    <w:rsid w:val="00661B78"/>
    <w:rsid w:val="006629ED"/>
    <w:rsid w:val="006635C4"/>
    <w:rsid w:val="0066516F"/>
    <w:rsid w:val="0066602F"/>
    <w:rsid w:val="006665EA"/>
    <w:rsid w:val="006713FB"/>
    <w:rsid w:val="00671448"/>
    <w:rsid w:val="0067219D"/>
    <w:rsid w:val="006741A2"/>
    <w:rsid w:val="0067462D"/>
    <w:rsid w:val="00675F7C"/>
    <w:rsid w:val="0067615E"/>
    <w:rsid w:val="006765C9"/>
    <w:rsid w:val="0067766A"/>
    <w:rsid w:val="00677E67"/>
    <w:rsid w:val="006819ED"/>
    <w:rsid w:val="00681A2F"/>
    <w:rsid w:val="006842B0"/>
    <w:rsid w:val="00687CF1"/>
    <w:rsid w:val="00687D28"/>
    <w:rsid w:val="00691FC1"/>
    <w:rsid w:val="00692812"/>
    <w:rsid w:val="006933C8"/>
    <w:rsid w:val="00693644"/>
    <w:rsid w:val="00693CCB"/>
    <w:rsid w:val="00693D8E"/>
    <w:rsid w:val="00693DB8"/>
    <w:rsid w:val="0069460D"/>
    <w:rsid w:val="0069473D"/>
    <w:rsid w:val="00696D73"/>
    <w:rsid w:val="006A01CB"/>
    <w:rsid w:val="006A171B"/>
    <w:rsid w:val="006A2BB7"/>
    <w:rsid w:val="006A3829"/>
    <w:rsid w:val="006A4468"/>
    <w:rsid w:val="006A4832"/>
    <w:rsid w:val="006A497D"/>
    <w:rsid w:val="006A54B3"/>
    <w:rsid w:val="006A5AEB"/>
    <w:rsid w:val="006A5F90"/>
    <w:rsid w:val="006A6E05"/>
    <w:rsid w:val="006B0E0F"/>
    <w:rsid w:val="006B154F"/>
    <w:rsid w:val="006B15D5"/>
    <w:rsid w:val="006B21EF"/>
    <w:rsid w:val="006B332C"/>
    <w:rsid w:val="006B3953"/>
    <w:rsid w:val="006B4F96"/>
    <w:rsid w:val="006C2414"/>
    <w:rsid w:val="006C30D0"/>
    <w:rsid w:val="006C3FA8"/>
    <w:rsid w:val="006C62E8"/>
    <w:rsid w:val="006D01E1"/>
    <w:rsid w:val="006D0343"/>
    <w:rsid w:val="006D17D1"/>
    <w:rsid w:val="006D2532"/>
    <w:rsid w:val="006D2A9A"/>
    <w:rsid w:val="006D3AC0"/>
    <w:rsid w:val="006D4CC7"/>
    <w:rsid w:val="006D4DC6"/>
    <w:rsid w:val="006D6AE4"/>
    <w:rsid w:val="006E0947"/>
    <w:rsid w:val="006E1551"/>
    <w:rsid w:val="006E6400"/>
    <w:rsid w:val="006F0071"/>
    <w:rsid w:val="006F0811"/>
    <w:rsid w:val="006F4BD0"/>
    <w:rsid w:val="007003A3"/>
    <w:rsid w:val="0070221A"/>
    <w:rsid w:val="00703141"/>
    <w:rsid w:val="00704D64"/>
    <w:rsid w:val="007055F6"/>
    <w:rsid w:val="00710104"/>
    <w:rsid w:val="0071184D"/>
    <w:rsid w:val="00712FAF"/>
    <w:rsid w:val="0071428A"/>
    <w:rsid w:val="007150B2"/>
    <w:rsid w:val="0071540C"/>
    <w:rsid w:val="00715446"/>
    <w:rsid w:val="0071563C"/>
    <w:rsid w:val="007160F8"/>
    <w:rsid w:val="0071734A"/>
    <w:rsid w:val="00717369"/>
    <w:rsid w:val="007201FC"/>
    <w:rsid w:val="00720264"/>
    <w:rsid w:val="00725195"/>
    <w:rsid w:val="00725D5A"/>
    <w:rsid w:val="00730F27"/>
    <w:rsid w:val="00731652"/>
    <w:rsid w:val="00733063"/>
    <w:rsid w:val="007339B4"/>
    <w:rsid w:val="00733C98"/>
    <w:rsid w:val="00733DD6"/>
    <w:rsid w:val="00735300"/>
    <w:rsid w:val="0073554B"/>
    <w:rsid w:val="00736C3D"/>
    <w:rsid w:val="00740CD0"/>
    <w:rsid w:val="00741128"/>
    <w:rsid w:val="00741A6F"/>
    <w:rsid w:val="007433C0"/>
    <w:rsid w:val="0074398A"/>
    <w:rsid w:val="00743C80"/>
    <w:rsid w:val="00745058"/>
    <w:rsid w:val="007462DA"/>
    <w:rsid w:val="00750C49"/>
    <w:rsid w:val="00751416"/>
    <w:rsid w:val="00751AD3"/>
    <w:rsid w:val="0075733F"/>
    <w:rsid w:val="00762E32"/>
    <w:rsid w:val="00763460"/>
    <w:rsid w:val="00763C98"/>
    <w:rsid w:val="00764780"/>
    <w:rsid w:val="00764B30"/>
    <w:rsid w:val="00764D7F"/>
    <w:rsid w:val="00764F42"/>
    <w:rsid w:val="00764F92"/>
    <w:rsid w:val="00765C16"/>
    <w:rsid w:val="00765EE1"/>
    <w:rsid w:val="00766BF8"/>
    <w:rsid w:val="00774247"/>
    <w:rsid w:val="00774260"/>
    <w:rsid w:val="00774A1D"/>
    <w:rsid w:val="00774CC4"/>
    <w:rsid w:val="007757F3"/>
    <w:rsid w:val="00776644"/>
    <w:rsid w:val="00781104"/>
    <w:rsid w:val="00785EF9"/>
    <w:rsid w:val="00786315"/>
    <w:rsid w:val="007875F5"/>
    <w:rsid w:val="007913C9"/>
    <w:rsid w:val="0079182A"/>
    <w:rsid w:val="00792412"/>
    <w:rsid w:val="007928D7"/>
    <w:rsid w:val="00794B67"/>
    <w:rsid w:val="00796A9E"/>
    <w:rsid w:val="00797D57"/>
    <w:rsid w:val="007A069A"/>
    <w:rsid w:val="007A2082"/>
    <w:rsid w:val="007A367B"/>
    <w:rsid w:val="007B03CA"/>
    <w:rsid w:val="007B07A2"/>
    <w:rsid w:val="007B18E8"/>
    <w:rsid w:val="007B18F6"/>
    <w:rsid w:val="007B19A0"/>
    <w:rsid w:val="007B2394"/>
    <w:rsid w:val="007B39C3"/>
    <w:rsid w:val="007B4251"/>
    <w:rsid w:val="007B428D"/>
    <w:rsid w:val="007B5476"/>
    <w:rsid w:val="007B5C4F"/>
    <w:rsid w:val="007B6B0D"/>
    <w:rsid w:val="007C0E8C"/>
    <w:rsid w:val="007C1FD3"/>
    <w:rsid w:val="007C34B3"/>
    <w:rsid w:val="007C37F9"/>
    <w:rsid w:val="007C5D46"/>
    <w:rsid w:val="007C6766"/>
    <w:rsid w:val="007D07F2"/>
    <w:rsid w:val="007D11E2"/>
    <w:rsid w:val="007D40CC"/>
    <w:rsid w:val="007D6FF5"/>
    <w:rsid w:val="007D7570"/>
    <w:rsid w:val="007D7D31"/>
    <w:rsid w:val="007E0045"/>
    <w:rsid w:val="007E10A6"/>
    <w:rsid w:val="007E1217"/>
    <w:rsid w:val="007E22DB"/>
    <w:rsid w:val="007E44E4"/>
    <w:rsid w:val="007E4D9E"/>
    <w:rsid w:val="007E6644"/>
    <w:rsid w:val="007E73D2"/>
    <w:rsid w:val="007E7C86"/>
    <w:rsid w:val="007F05DF"/>
    <w:rsid w:val="007F08B8"/>
    <w:rsid w:val="007F2BD6"/>
    <w:rsid w:val="007F32EC"/>
    <w:rsid w:val="007F3D6C"/>
    <w:rsid w:val="007F530F"/>
    <w:rsid w:val="007F5A79"/>
    <w:rsid w:val="007F5B6C"/>
    <w:rsid w:val="007F6588"/>
    <w:rsid w:val="0080202A"/>
    <w:rsid w:val="008028A0"/>
    <w:rsid w:val="008037A9"/>
    <w:rsid w:val="00803DDA"/>
    <w:rsid w:val="0080526E"/>
    <w:rsid w:val="00805FE1"/>
    <w:rsid w:val="00806945"/>
    <w:rsid w:val="008103FB"/>
    <w:rsid w:val="0081063C"/>
    <w:rsid w:val="00810E32"/>
    <w:rsid w:val="00810F95"/>
    <w:rsid w:val="00811190"/>
    <w:rsid w:val="0081408B"/>
    <w:rsid w:val="008141C9"/>
    <w:rsid w:val="008143A5"/>
    <w:rsid w:val="008145F2"/>
    <w:rsid w:val="0081465E"/>
    <w:rsid w:val="0081481A"/>
    <w:rsid w:val="00815623"/>
    <w:rsid w:val="00815666"/>
    <w:rsid w:val="00815BBC"/>
    <w:rsid w:val="00815E39"/>
    <w:rsid w:val="008210F6"/>
    <w:rsid w:val="00821524"/>
    <w:rsid w:val="008241B8"/>
    <w:rsid w:val="00824988"/>
    <w:rsid w:val="00824A04"/>
    <w:rsid w:val="00826572"/>
    <w:rsid w:val="0082751C"/>
    <w:rsid w:val="008279FC"/>
    <w:rsid w:val="00830791"/>
    <w:rsid w:val="00832DB3"/>
    <w:rsid w:val="008349F1"/>
    <w:rsid w:val="008366DC"/>
    <w:rsid w:val="00837463"/>
    <w:rsid w:val="00841A63"/>
    <w:rsid w:val="00846687"/>
    <w:rsid w:val="00846ADA"/>
    <w:rsid w:val="00852971"/>
    <w:rsid w:val="008537F1"/>
    <w:rsid w:val="00857967"/>
    <w:rsid w:val="00860076"/>
    <w:rsid w:val="008623EA"/>
    <w:rsid w:val="00863444"/>
    <w:rsid w:val="00865724"/>
    <w:rsid w:val="00866D42"/>
    <w:rsid w:val="00866FE7"/>
    <w:rsid w:val="0086706F"/>
    <w:rsid w:val="00867A6C"/>
    <w:rsid w:val="00870F8B"/>
    <w:rsid w:val="0087106A"/>
    <w:rsid w:val="00871AD0"/>
    <w:rsid w:val="00871B0B"/>
    <w:rsid w:val="008720EC"/>
    <w:rsid w:val="008723DD"/>
    <w:rsid w:val="0087289D"/>
    <w:rsid w:val="00873D4C"/>
    <w:rsid w:val="00874148"/>
    <w:rsid w:val="008748AF"/>
    <w:rsid w:val="008757A1"/>
    <w:rsid w:val="008801AC"/>
    <w:rsid w:val="00881451"/>
    <w:rsid w:val="008819FD"/>
    <w:rsid w:val="008823FF"/>
    <w:rsid w:val="008825C2"/>
    <w:rsid w:val="008833E9"/>
    <w:rsid w:val="00883C7E"/>
    <w:rsid w:val="008842D9"/>
    <w:rsid w:val="008845B3"/>
    <w:rsid w:val="00884CF6"/>
    <w:rsid w:val="0088532E"/>
    <w:rsid w:val="0088606A"/>
    <w:rsid w:val="0088724D"/>
    <w:rsid w:val="00891169"/>
    <w:rsid w:val="00891226"/>
    <w:rsid w:val="0089341C"/>
    <w:rsid w:val="00894E62"/>
    <w:rsid w:val="00897481"/>
    <w:rsid w:val="008A21DF"/>
    <w:rsid w:val="008A2C80"/>
    <w:rsid w:val="008A3250"/>
    <w:rsid w:val="008A4030"/>
    <w:rsid w:val="008A51B8"/>
    <w:rsid w:val="008B120D"/>
    <w:rsid w:val="008B39C7"/>
    <w:rsid w:val="008B3F46"/>
    <w:rsid w:val="008B634D"/>
    <w:rsid w:val="008B6806"/>
    <w:rsid w:val="008B6D22"/>
    <w:rsid w:val="008C1A85"/>
    <w:rsid w:val="008C4C03"/>
    <w:rsid w:val="008C4F76"/>
    <w:rsid w:val="008C565E"/>
    <w:rsid w:val="008C5DA6"/>
    <w:rsid w:val="008C695B"/>
    <w:rsid w:val="008C7CAF"/>
    <w:rsid w:val="008D04FF"/>
    <w:rsid w:val="008D0631"/>
    <w:rsid w:val="008D14E3"/>
    <w:rsid w:val="008D18B9"/>
    <w:rsid w:val="008D228F"/>
    <w:rsid w:val="008D2765"/>
    <w:rsid w:val="008D2CDF"/>
    <w:rsid w:val="008D32C4"/>
    <w:rsid w:val="008D3E74"/>
    <w:rsid w:val="008D61DE"/>
    <w:rsid w:val="008D6296"/>
    <w:rsid w:val="008D662F"/>
    <w:rsid w:val="008E085B"/>
    <w:rsid w:val="008E0AC8"/>
    <w:rsid w:val="008E1006"/>
    <w:rsid w:val="008E4CAF"/>
    <w:rsid w:val="008E607C"/>
    <w:rsid w:val="008E610A"/>
    <w:rsid w:val="008E6E68"/>
    <w:rsid w:val="008E7257"/>
    <w:rsid w:val="008E747C"/>
    <w:rsid w:val="008E7652"/>
    <w:rsid w:val="008F119F"/>
    <w:rsid w:val="008F1DFC"/>
    <w:rsid w:val="008F24D4"/>
    <w:rsid w:val="008F2882"/>
    <w:rsid w:val="008F3344"/>
    <w:rsid w:val="008F518E"/>
    <w:rsid w:val="009020FD"/>
    <w:rsid w:val="00903482"/>
    <w:rsid w:val="00903AB4"/>
    <w:rsid w:val="00904313"/>
    <w:rsid w:val="009051CA"/>
    <w:rsid w:val="0090582C"/>
    <w:rsid w:val="00906011"/>
    <w:rsid w:val="009075DB"/>
    <w:rsid w:val="00907C31"/>
    <w:rsid w:val="009103B6"/>
    <w:rsid w:val="009103D4"/>
    <w:rsid w:val="00910D43"/>
    <w:rsid w:val="00911686"/>
    <w:rsid w:val="00911B23"/>
    <w:rsid w:val="009120A1"/>
    <w:rsid w:val="00912843"/>
    <w:rsid w:val="009145DF"/>
    <w:rsid w:val="00915861"/>
    <w:rsid w:val="00915DDC"/>
    <w:rsid w:val="009162D4"/>
    <w:rsid w:val="00917833"/>
    <w:rsid w:val="00917A15"/>
    <w:rsid w:val="00917A54"/>
    <w:rsid w:val="009207DA"/>
    <w:rsid w:val="009208A0"/>
    <w:rsid w:val="00920BAE"/>
    <w:rsid w:val="00920FB8"/>
    <w:rsid w:val="00923C9E"/>
    <w:rsid w:val="0092413D"/>
    <w:rsid w:val="00925124"/>
    <w:rsid w:val="0092561E"/>
    <w:rsid w:val="00925DF0"/>
    <w:rsid w:val="009265D8"/>
    <w:rsid w:val="0092721E"/>
    <w:rsid w:val="00927468"/>
    <w:rsid w:val="00927613"/>
    <w:rsid w:val="009321DF"/>
    <w:rsid w:val="009326A0"/>
    <w:rsid w:val="00933189"/>
    <w:rsid w:val="0093361E"/>
    <w:rsid w:val="00933665"/>
    <w:rsid w:val="00935841"/>
    <w:rsid w:val="0093733E"/>
    <w:rsid w:val="009400A4"/>
    <w:rsid w:val="00941874"/>
    <w:rsid w:val="00942177"/>
    <w:rsid w:val="009442D8"/>
    <w:rsid w:val="009451CD"/>
    <w:rsid w:val="00945539"/>
    <w:rsid w:val="0094559A"/>
    <w:rsid w:val="00945C08"/>
    <w:rsid w:val="00946F5B"/>
    <w:rsid w:val="00947060"/>
    <w:rsid w:val="00947A98"/>
    <w:rsid w:val="009507EA"/>
    <w:rsid w:val="00950E31"/>
    <w:rsid w:val="0095249C"/>
    <w:rsid w:val="00953160"/>
    <w:rsid w:val="0095333C"/>
    <w:rsid w:val="0095374C"/>
    <w:rsid w:val="00954A10"/>
    <w:rsid w:val="0095515D"/>
    <w:rsid w:val="009558AC"/>
    <w:rsid w:val="00957203"/>
    <w:rsid w:val="009605C8"/>
    <w:rsid w:val="00961309"/>
    <w:rsid w:val="0096249D"/>
    <w:rsid w:val="00964AEF"/>
    <w:rsid w:val="00966BFF"/>
    <w:rsid w:val="00970D6C"/>
    <w:rsid w:val="0097118D"/>
    <w:rsid w:val="00971E0B"/>
    <w:rsid w:val="0097228B"/>
    <w:rsid w:val="009727B6"/>
    <w:rsid w:val="00972E2D"/>
    <w:rsid w:val="00973675"/>
    <w:rsid w:val="00974504"/>
    <w:rsid w:val="009746D5"/>
    <w:rsid w:val="009765E7"/>
    <w:rsid w:val="00977789"/>
    <w:rsid w:val="0097784C"/>
    <w:rsid w:val="00981F3E"/>
    <w:rsid w:val="009827BD"/>
    <w:rsid w:val="0098300F"/>
    <w:rsid w:val="0098326A"/>
    <w:rsid w:val="009835C1"/>
    <w:rsid w:val="00984FDC"/>
    <w:rsid w:val="009859BA"/>
    <w:rsid w:val="00985E71"/>
    <w:rsid w:val="009903C9"/>
    <w:rsid w:val="00991173"/>
    <w:rsid w:val="00994187"/>
    <w:rsid w:val="00994833"/>
    <w:rsid w:val="00996803"/>
    <w:rsid w:val="00996D16"/>
    <w:rsid w:val="00996F43"/>
    <w:rsid w:val="009A0A9F"/>
    <w:rsid w:val="009A124B"/>
    <w:rsid w:val="009A12CC"/>
    <w:rsid w:val="009A1BBD"/>
    <w:rsid w:val="009A2750"/>
    <w:rsid w:val="009A2F27"/>
    <w:rsid w:val="009A373B"/>
    <w:rsid w:val="009A41D8"/>
    <w:rsid w:val="009A54D6"/>
    <w:rsid w:val="009B1034"/>
    <w:rsid w:val="009B1B75"/>
    <w:rsid w:val="009B29A3"/>
    <w:rsid w:val="009B3152"/>
    <w:rsid w:val="009B4C6B"/>
    <w:rsid w:val="009B4F61"/>
    <w:rsid w:val="009B5DCF"/>
    <w:rsid w:val="009B67A5"/>
    <w:rsid w:val="009B7878"/>
    <w:rsid w:val="009B7A91"/>
    <w:rsid w:val="009B7CA7"/>
    <w:rsid w:val="009C07CE"/>
    <w:rsid w:val="009C13DB"/>
    <w:rsid w:val="009C45B1"/>
    <w:rsid w:val="009C4C54"/>
    <w:rsid w:val="009C4D49"/>
    <w:rsid w:val="009C5F34"/>
    <w:rsid w:val="009D03C5"/>
    <w:rsid w:val="009D1BCB"/>
    <w:rsid w:val="009D2727"/>
    <w:rsid w:val="009D286F"/>
    <w:rsid w:val="009D6989"/>
    <w:rsid w:val="009E088E"/>
    <w:rsid w:val="009E1062"/>
    <w:rsid w:val="009E1AC6"/>
    <w:rsid w:val="009E1D12"/>
    <w:rsid w:val="009E23AC"/>
    <w:rsid w:val="009E367D"/>
    <w:rsid w:val="009E4C51"/>
    <w:rsid w:val="009E528F"/>
    <w:rsid w:val="009E550D"/>
    <w:rsid w:val="009E5AE0"/>
    <w:rsid w:val="009E6F18"/>
    <w:rsid w:val="009E730F"/>
    <w:rsid w:val="009E7590"/>
    <w:rsid w:val="009E779F"/>
    <w:rsid w:val="009F1EF0"/>
    <w:rsid w:val="009F2114"/>
    <w:rsid w:val="009F71A9"/>
    <w:rsid w:val="009F763A"/>
    <w:rsid w:val="00A01DDC"/>
    <w:rsid w:val="00A02149"/>
    <w:rsid w:val="00A04F41"/>
    <w:rsid w:val="00A05E66"/>
    <w:rsid w:val="00A069BB"/>
    <w:rsid w:val="00A07423"/>
    <w:rsid w:val="00A1087C"/>
    <w:rsid w:val="00A10F23"/>
    <w:rsid w:val="00A11AD1"/>
    <w:rsid w:val="00A12352"/>
    <w:rsid w:val="00A169D0"/>
    <w:rsid w:val="00A16A86"/>
    <w:rsid w:val="00A1768B"/>
    <w:rsid w:val="00A22FD8"/>
    <w:rsid w:val="00A2433F"/>
    <w:rsid w:val="00A2464A"/>
    <w:rsid w:val="00A2567D"/>
    <w:rsid w:val="00A25C1D"/>
    <w:rsid w:val="00A260C2"/>
    <w:rsid w:val="00A263D9"/>
    <w:rsid w:val="00A3027D"/>
    <w:rsid w:val="00A30F96"/>
    <w:rsid w:val="00A31461"/>
    <w:rsid w:val="00A32E9F"/>
    <w:rsid w:val="00A341B0"/>
    <w:rsid w:val="00A3441F"/>
    <w:rsid w:val="00A3537C"/>
    <w:rsid w:val="00A35432"/>
    <w:rsid w:val="00A377FB"/>
    <w:rsid w:val="00A37C01"/>
    <w:rsid w:val="00A41E50"/>
    <w:rsid w:val="00A41E65"/>
    <w:rsid w:val="00A41FED"/>
    <w:rsid w:val="00A4277C"/>
    <w:rsid w:val="00A438DF"/>
    <w:rsid w:val="00A43FB1"/>
    <w:rsid w:val="00A45A7A"/>
    <w:rsid w:val="00A46C5E"/>
    <w:rsid w:val="00A47C00"/>
    <w:rsid w:val="00A500C3"/>
    <w:rsid w:val="00A5157A"/>
    <w:rsid w:val="00A52A9A"/>
    <w:rsid w:val="00A53AF6"/>
    <w:rsid w:val="00A54D15"/>
    <w:rsid w:val="00A558D4"/>
    <w:rsid w:val="00A568EA"/>
    <w:rsid w:val="00A57AED"/>
    <w:rsid w:val="00A57B23"/>
    <w:rsid w:val="00A61518"/>
    <w:rsid w:val="00A617BE"/>
    <w:rsid w:val="00A61D03"/>
    <w:rsid w:val="00A62E0C"/>
    <w:rsid w:val="00A6332B"/>
    <w:rsid w:val="00A6384F"/>
    <w:rsid w:val="00A63979"/>
    <w:rsid w:val="00A63E21"/>
    <w:rsid w:val="00A63EF8"/>
    <w:rsid w:val="00A644B8"/>
    <w:rsid w:val="00A6457D"/>
    <w:rsid w:val="00A65AD3"/>
    <w:rsid w:val="00A66FAA"/>
    <w:rsid w:val="00A718E5"/>
    <w:rsid w:val="00A724EE"/>
    <w:rsid w:val="00A72BFE"/>
    <w:rsid w:val="00A7318A"/>
    <w:rsid w:val="00A73728"/>
    <w:rsid w:val="00A73F89"/>
    <w:rsid w:val="00A743D9"/>
    <w:rsid w:val="00A75004"/>
    <w:rsid w:val="00A75287"/>
    <w:rsid w:val="00A759A2"/>
    <w:rsid w:val="00A7736B"/>
    <w:rsid w:val="00A777FA"/>
    <w:rsid w:val="00A81A12"/>
    <w:rsid w:val="00A825EA"/>
    <w:rsid w:val="00A82782"/>
    <w:rsid w:val="00A82FAB"/>
    <w:rsid w:val="00A84489"/>
    <w:rsid w:val="00A85EF3"/>
    <w:rsid w:val="00A87BF3"/>
    <w:rsid w:val="00A916CA"/>
    <w:rsid w:val="00A93402"/>
    <w:rsid w:val="00A93499"/>
    <w:rsid w:val="00A93FC6"/>
    <w:rsid w:val="00A94DB0"/>
    <w:rsid w:val="00A96872"/>
    <w:rsid w:val="00A969A4"/>
    <w:rsid w:val="00A97823"/>
    <w:rsid w:val="00AA2A24"/>
    <w:rsid w:val="00AA381C"/>
    <w:rsid w:val="00AA3B8F"/>
    <w:rsid w:val="00AA435D"/>
    <w:rsid w:val="00AA4619"/>
    <w:rsid w:val="00AA5E88"/>
    <w:rsid w:val="00AA6C35"/>
    <w:rsid w:val="00AB02A1"/>
    <w:rsid w:val="00AB10CE"/>
    <w:rsid w:val="00AB2323"/>
    <w:rsid w:val="00AB55B2"/>
    <w:rsid w:val="00AB59DE"/>
    <w:rsid w:val="00AB72C6"/>
    <w:rsid w:val="00AC0FBE"/>
    <w:rsid w:val="00AC13C0"/>
    <w:rsid w:val="00AC1CDF"/>
    <w:rsid w:val="00AC21A5"/>
    <w:rsid w:val="00AC24CF"/>
    <w:rsid w:val="00AC2ED2"/>
    <w:rsid w:val="00AC32C1"/>
    <w:rsid w:val="00AC4487"/>
    <w:rsid w:val="00AC477F"/>
    <w:rsid w:val="00AC4BFE"/>
    <w:rsid w:val="00AC4DC8"/>
    <w:rsid w:val="00AC5356"/>
    <w:rsid w:val="00AC57D9"/>
    <w:rsid w:val="00AC6B02"/>
    <w:rsid w:val="00AC705E"/>
    <w:rsid w:val="00AC76BA"/>
    <w:rsid w:val="00AD047A"/>
    <w:rsid w:val="00AD08DC"/>
    <w:rsid w:val="00AD22C9"/>
    <w:rsid w:val="00AD3AD6"/>
    <w:rsid w:val="00AD4863"/>
    <w:rsid w:val="00AD5184"/>
    <w:rsid w:val="00AD53CE"/>
    <w:rsid w:val="00AD6E63"/>
    <w:rsid w:val="00AD72D2"/>
    <w:rsid w:val="00AE24CC"/>
    <w:rsid w:val="00AE2C66"/>
    <w:rsid w:val="00AE476E"/>
    <w:rsid w:val="00AE5B31"/>
    <w:rsid w:val="00AF0937"/>
    <w:rsid w:val="00AF1F2A"/>
    <w:rsid w:val="00AF344C"/>
    <w:rsid w:val="00AF35FF"/>
    <w:rsid w:val="00AF4B56"/>
    <w:rsid w:val="00AF510E"/>
    <w:rsid w:val="00AF56A7"/>
    <w:rsid w:val="00AF5C42"/>
    <w:rsid w:val="00AF7FD8"/>
    <w:rsid w:val="00B01877"/>
    <w:rsid w:val="00B01A54"/>
    <w:rsid w:val="00B02AD2"/>
    <w:rsid w:val="00B03029"/>
    <w:rsid w:val="00B034A4"/>
    <w:rsid w:val="00B035F5"/>
    <w:rsid w:val="00B039C0"/>
    <w:rsid w:val="00B03DDC"/>
    <w:rsid w:val="00B03F81"/>
    <w:rsid w:val="00B040C9"/>
    <w:rsid w:val="00B043A9"/>
    <w:rsid w:val="00B046C4"/>
    <w:rsid w:val="00B04A6E"/>
    <w:rsid w:val="00B04B1E"/>
    <w:rsid w:val="00B056AE"/>
    <w:rsid w:val="00B06373"/>
    <w:rsid w:val="00B063C2"/>
    <w:rsid w:val="00B06726"/>
    <w:rsid w:val="00B06872"/>
    <w:rsid w:val="00B0782B"/>
    <w:rsid w:val="00B07908"/>
    <w:rsid w:val="00B079AE"/>
    <w:rsid w:val="00B10BDE"/>
    <w:rsid w:val="00B14078"/>
    <w:rsid w:val="00B1430F"/>
    <w:rsid w:val="00B15A96"/>
    <w:rsid w:val="00B16FC8"/>
    <w:rsid w:val="00B205F1"/>
    <w:rsid w:val="00B21689"/>
    <w:rsid w:val="00B2194D"/>
    <w:rsid w:val="00B224FE"/>
    <w:rsid w:val="00B23491"/>
    <w:rsid w:val="00B24941"/>
    <w:rsid w:val="00B24A42"/>
    <w:rsid w:val="00B316AD"/>
    <w:rsid w:val="00B31E11"/>
    <w:rsid w:val="00B329A1"/>
    <w:rsid w:val="00B32FFF"/>
    <w:rsid w:val="00B33AC0"/>
    <w:rsid w:val="00B33F14"/>
    <w:rsid w:val="00B35539"/>
    <w:rsid w:val="00B40AD9"/>
    <w:rsid w:val="00B40F17"/>
    <w:rsid w:val="00B43D01"/>
    <w:rsid w:val="00B443F6"/>
    <w:rsid w:val="00B44590"/>
    <w:rsid w:val="00B458B3"/>
    <w:rsid w:val="00B46A4A"/>
    <w:rsid w:val="00B515FC"/>
    <w:rsid w:val="00B5300E"/>
    <w:rsid w:val="00B53D1A"/>
    <w:rsid w:val="00B54071"/>
    <w:rsid w:val="00B5571A"/>
    <w:rsid w:val="00B606B1"/>
    <w:rsid w:val="00B614F2"/>
    <w:rsid w:val="00B62421"/>
    <w:rsid w:val="00B62509"/>
    <w:rsid w:val="00B62B88"/>
    <w:rsid w:val="00B63594"/>
    <w:rsid w:val="00B635D6"/>
    <w:rsid w:val="00B66857"/>
    <w:rsid w:val="00B70D17"/>
    <w:rsid w:val="00B71724"/>
    <w:rsid w:val="00B71D72"/>
    <w:rsid w:val="00B72441"/>
    <w:rsid w:val="00B72925"/>
    <w:rsid w:val="00B75E27"/>
    <w:rsid w:val="00B77668"/>
    <w:rsid w:val="00B77C4E"/>
    <w:rsid w:val="00B80AEA"/>
    <w:rsid w:val="00B80CB1"/>
    <w:rsid w:val="00B80ECE"/>
    <w:rsid w:val="00B81741"/>
    <w:rsid w:val="00B819C4"/>
    <w:rsid w:val="00B81B5B"/>
    <w:rsid w:val="00B82379"/>
    <w:rsid w:val="00B82A72"/>
    <w:rsid w:val="00B82DA8"/>
    <w:rsid w:val="00B85421"/>
    <w:rsid w:val="00B87CCA"/>
    <w:rsid w:val="00B902E5"/>
    <w:rsid w:val="00B932F0"/>
    <w:rsid w:val="00B93976"/>
    <w:rsid w:val="00B93CC6"/>
    <w:rsid w:val="00B95B1D"/>
    <w:rsid w:val="00B973FC"/>
    <w:rsid w:val="00B97511"/>
    <w:rsid w:val="00B97A7B"/>
    <w:rsid w:val="00BA0B83"/>
    <w:rsid w:val="00BA136A"/>
    <w:rsid w:val="00BA13F9"/>
    <w:rsid w:val="00BA2ED7"/>
    <w:rsid w:val="00BA4849"/>
    <w:rsid w:val="00BA4A83"/>
    <w:rsid w:val="00BA5BD4"/>
    <w:rsid w:val="00BA7AF0"/>
    <w:rsid w:val="00BB22E3"/>
    <w:rsid w:val="00BB2B06"/>
    <w:rsid w:val="00BB3FB1"/>
    <w:rsid w:val="00BB647F"/>
    <w:rsid w:val="00BB73F4"/>
    <w:rsid w:val="00BC0A63"/>
    <w:rsid w:val="00BC0C7C"/>
    <w:rsid w:val="00BC0EE2"/>
    <w:rsid w:val="00BC12CB"/>
    <w:rsid w:val="00BC16D9"/>
    <w:rsid w:val="00BC2780"/>
    <w:rsid w:val="00BC2F2E"/>
    <w:rsid w:val="00BC2F2F"/>
    <w:rsid w:val="00BC3415"/>
    <w:rsid w:val="00BC3A4D"/>
    <w:rsid w:val="00BC4100"/>
    <w:rsid w:val="00BC438F"/>
    <w:rsid w:val="00BC4C27"/>
    <w:rsid w:val="00BC513B"/>
    <w:rsid w:val="00BC68CA"/>
    <w:rsid w:val="00BC6A6E"/>
    <w:rsid w:val="00BC74DF"/>
    <w:rsid w:val="00BD209C"/>
    <w:rsid w:val="00BD5669"/>
    <w:rsid w:val="00BD6A46"/>
    <w:rsid w:val="00BD6EF2"/>
    <w:rsid w:val="00BD7172"/>
    <w:rsid w:val="00BD78BD"/>
    <w:rsid w:val="00BD7CBE"/>
    <w:rsid w:val="00BE0259"/>
    <w:rsid w:val="00BE0B40"/>
    <w:rsid w:val="00BE1564"/>
    <w:rsid w:val="00BE265F"/>
    <w:rsid w:val="00BE27A5"/>
    <w:rsid w:val="00BE4A1F"/>
    <w:rsid w:val="00BE6025"/>
    <w:rsid w:val="00BE7352"/>
    <w:rsid w:val="00BF06F8"/>
    <w:rsid w:val="00BF0861"/>
    <w:rsid w:val="00BF183B"/>
    <w:rsid w:val="00BF1F56"/>
    <w:rsid w:val="00BF326A"/>
    <w:rsid w:val="00BF4190"/>
    <w:rsid w:val="00BF4A0D"/>
    <w:rsid w:val="00BF4FD0"/>
    <w:rsid w:val="00BF59DD"/>
    <w:rsid w:val="00BF727E"/>
    <w:rsid w:val="00BF7E4C"/>
    <w:rsid w:val="00BF7F4D"/>
    <w:rsid w:val="00C0008B"/>
    <w:rsid w:val="00C000B3"/>
    <w:rsid w:val="00C01BE6"/>
    <w:rsid w:val="00C03984"/>
    <w:rsid w:val="00C0514A"/>
    <w:rsid w:val="00C06242"/>
    <w:rsid w:val="00C068D2"/>
    <w:rsid w:val="00C07B74"/>
    <w:rsid w:val="00C07D14"/>
    <w:rsid w:val="00C12DDC"/>
    <w:rsid w:val="00C139DF"/>
    <w:rsid w:val="00C14380"/>
    <w:rsid w:val="00C15BFD"/>
    <w:rsid w:val="00C20259"/>
    <w:rsid w:val="00C20E51"/>
    <w:rsid w:val="00C229F6"/>
    <w:rsid w:val="00C231BB"/>
    <w:rsid w:val="00C2326E"/>
    <w:rsid w:val="00C23840"/>
    <w:rsid w:val="00C2441E"/>
    <w:rsid w:val="00C24425"/>
    <w:rsid w:val="00C25626"/>
    <w:rsid w:val="00C2645B"/>
    <w:rsid w:val="00C27043"/>
    <w:rsid w:val="00C27B53"/>
    <w:rsid w:val="00C3184B"/>
    <w:rsid w:val="00C333C9"/>
    <w:rsid w:val="00C33679"/>
    <w:rsid w:val="00C3389A"/>
    <w:rsid w:val="00C34D91"/>
    <w:rsid w:val="00C37371"/>
    <w:rsid w:val="00C40120"/>
    <w:rsid w:val="00C403DD"/>
    <w:rsid w:val="00C40DB0"/>
    <w:rsid w:val="00C4372F"/>
    <w:rsid w:val="00C44C9B"/>
    <w:rsid w:val="00C44D7B"/>
    <w:rsid w:val="00C45309"/>
    <w:rsid w:val="00C460D4"/>
    <w:rsid w:val="00C51BC5"/>
    <w:rsid w:val="00C51FF9"/>
    <w:rsid w:val="00C540C2"/>
    <w:rsid w:val="00C548C7"/>
    <w:rsid w:val="00C553BD"/>
    <w:rsid w:val="00C55580"/>
    <w:rsid w:val="00C641E6"/>
    <w:rsid w:val="00C65D6F"/>
    <w:rsid w:val="00C66029"/>
    <w:rsid w:val="00C66065"/>
    <w:rsid w:val="00C66B49"/>
    <w:rsid w:val="00C7048E"/>
    <w:rsid w:val="00C71719"/>
    <w:rsid w:val="00C71CB5"/>
    <w:rsid w:val="00C72DA4"/>
    <w:rsid w:val="00C72DFF"/>
    <w:rsid w:val="00C7358A"/>
    <w:rsid w:val="00C73626"/>
    <w:rsid w:val="00C73C46"/>
    <w:rsid w:val="00C74954"/>
    <w:rsid w:val="00C74A66"/>
    <w:rsid w:val="00C77426"/>
    <w:rsid w:val="00C8020D"/>
    <w:rsid w:val="00C817B8"/>
    <w:rsid w:val="00C81C97"/>
    <w:rsid w:val="00C8291A"/>
    <w:rsid w:val="00C82BDE"/>
    <w:rsid w:val="00C837E7"/>
    <w:rsid w:val="00C85ABB"/>
    <w:rsid w:val="00C85BD4"/>
    <w:rsid w:val="00C85D49"/>
    <w:rsid w:val="00C87294"/>
    <w:rsid w:val="00C8775E"/>
    <w:rsid w:val="00C87A5A"/>
    <w:rsid w:val="00C91467"/>
    <w:rsid w:val="00C92C87"/>
    <w:rsid w:val="00C94288"/>
    <w:rsid w:val="00C946D2"/>
    <w:rsid w:val="00CA0551"/>
    <w:rsid w:val="00CA0CE5"/>
    <w:rsid w:val="00CA3308"/>
    <w:rsid w:val="00CA455A"/>
    <w:rsid w:val="00CB11C2"/>
    <w:rsid w:val="00CB247F"/>
    <w:rsid w:val="00CB333B"/>
    <w:rsid w:val="00CB374B"/>
    <w:rsid w:val="00CB3E89"/>
    <w:rsid w:val="00CB4603"/>
    <w:rsid w:val="00CB6767"/>
    <w:rsid w:val="00CB6EE0"/>
    <w:rsid w:val="00CB7BEF"/>
    <w:rsid w:val="00CB7E6C"/>
    <w:rsid w:val="00CB7F1B"/>
    <w:rsid w:val="00CC031F"/>
    <w:rsid w:val="00CC0DDD"/>
    <w:rsid w:val="00CC1653"/>
    <w:rsid w:val="00CC215F"/>
    <w:rsid w:val="00CC2325"/>
    <w:rsid w:val="00CC2678"/>
    <w:rsid w:val="00CC48DA"/>
    <w:rsid w:val="00CC4E0A"/>
    <w:rsid w:val="00CC4E31"/>
    <w:rsid w:val="00CC5DCA"/>
    <w:rsid w:val="00CD1AB5"/>
    <w:rsid w:val="00CD1E62"/>
    <w:rsid w:val="00CD2FFA"/>
    <w:rsid w:val="00CD4793"/>
    <w:rsid w:val="00CD7660"/>
    <w:rsid w:val="00CE44C6"/>
    <w:rsid w:val="00CE484F"/>
    <w:rsid w:val="00CE4BB4"/>
    <w:rsid w:val="00CE6187"/>
    <w:rsid w:val="00CE6C68"/>
    <w:rsid w:val="00CE6DE5"/>
    <w:rsid w:val="00CE7D31"/>
    <w:rsid w:val="00CF2186"/>
    <w:rsid w:val="00CF4232"/>
    <w:rsid w:val="00CF6FA1"/>
    <w:rsid w:val="00CF766E"/>
    <w:rsid w:val="00D027A7"/>
    <w:rsid w:val="00D02FAF"/>
    <w:rsid w:val="00D031EF"/>
    <w:rsid w:val="00D03371"/>
    <w:rsid w:val="00D04E0A"/>
    <w:rsid w:val="00D0660D"/>
    <w:rsid w:val="00D10529"/>
    <w:rsid w:val="00D109CB"/>
    <w:rsid w:val="00D10E22"/>
    <w:rsid w:val="00D11EC2"/>
    <w:rsid w:val="00D1272D"/>
    <w:rsid w:val="00D132CD"/>
    <w:rsid w:val="00D135FD"/>
    <w:rsid w:val="00D14388"/>
    <w:rsid w:val="00D149D8"/>
    <w:rsid w:val="00D15A77"/>
    <w:rsid w:val="00D167AE"/>
    <w:rsid w:val="00D17082"/>
    <w:rsid w:val="00D20AF7"/>
    <w:rsid w:val="00D20DB9"/>
    <w:rsid w:val="00D213F1"/>
    <w:rsid w:val="00D22101"/>
    <w:rsid w:val="00D2288F"/>
    <w:rsid w:val="00D235BD"/>
    <w:rsid w:val="00D259E8"/>
    <w:rsid w:val="00D268E8"/>
    <w:rsid w:val="00D27ACB"/>
    <w:rsid w:val="00D30468"/>
    <w:rsid w:val="00D323FF"/>
    <w:rsid w:val="00D3287C"/>
    <w:rsid w:val="00D34053"/>
    <w:rsid w:val="00D349C2"/>
    <w:rsid w:val="00D35545"/>
    <w:rsid w:val="00D35616"/>
    <w:rsid w:val="00D357C1"/>
    <w:rsid w:val="00D35E6D"/>
    <w:rsid w:val="00D36F29"/>
    <w:rsid w:val="00D37133"/>
    <w:rsid w:val="00D37369"/>
    <w:rsid w:val="00D37E53"/>
    <w:rsid w:val="00D47030"/>
    <w:rsid w:val="00D50D13"/>
    <w:rsid w:val="00D517A0"/>
    <w:rsid w:val="00D51897"/>
    <w:rsid w:val="00D51F97"/>
    <w:rsid w:val="00D52968"/>
    <w:rsid w:val="00D5326D"/>
    <w:rsid w:val="00D53FDF"/>
    <w:rsid w:val="00D55FC3"/>
    <w:rsid w:val="00D5651F"/>
    <w:rsid w:val="00D577E2"/>
    <w:rsid w:val="00D60197"/>
    <w:rsid w:val="00D60568"/>
    <w:rsid w:val="00D6076F"/>
    <w:rsid w:val="00D608C7"/>
    <w:rsid w:val="00D6091A"/>
    <w:rsid w:val="00D624D9"/>
    <w:rsid w:val="00D6288E"/>
    <w:rsid w:val="00D6307F"/>
    <w:rsid w:val="00D634C7"/>
    <w:rsid w:val="00D63680"/>
    <w:rsid w:val="00D655F3"/>
    <w:rsid w:val="00D65625"/>
    <w:rsid w:val="00D6630D"/>
    <w:rsid w:val="00D665EC"/>
    <w:rsid w:val="00D666AE"/>
    <w:rsid w:val="00D703E1"/>
    <w:rsid w:val="00D70A5D"/>
    <w:rsid w:val="00D70BEF"/>
    <w:rsid w:val="00D74266"/>
    <w:rsid w:val="00D74349"/>
    <w:rsid w:val="00D777CE"/>
    <w:rsid w:val="00D7782C"/>
    <w:rsid w:val="00D800F3"/>
    <w:rsid w:val="00D81D5E"/>
    <w:rsid w:val="00D82028"/>
    <w:rsid w:val="00D824B7"/>
    <w:rsid w:val="00D84A5C"/>
    <w:rsid w:val="00D857B1"/>
    <w:rsid w:val="00D87696"/>
    <w:rsid w:val="00D909A7"/>
    <w:rsid w:val="00D92754"/>
    <w:rsid w:val="00D93384"/>
    <w:rsid w:val="00D95444"/>
    <w:rsid w:val="00D9634F"/>
    <w:rsid w:val="00D97B17"/>
    <w:rsid w:val="00DA0A81"/>
    <w:rsid w:val="00DA1EEB"/>
    <w:rsid w:val="00DA3CB9"/>
    <w:rsid w:val="00DA4CB0"/>
    <w:rsid w:val="00DA66F3"/>
    <w:rsid w:val="00DB1CC6"/>
    <w:rsid w:val="00DB4273"/>
    <w:rsid w:val="00DB4337"/>
    <w:rsid w:val="00DB4885"/>
    <w:rsid w:val="00DB4BFF"/>
    <w:rsid w:val="00DB4EFB"/>
    <w:rsid w:val="00DB7071"/>
    <w:rsid w:val="00DB7E51"/>
    <w:rsid w:val="00DC065E"/>
    <w:rsid w:val="00DC19DA"/>
    <w:rsid w:val="00DC4424"/>
    <w:rsid w:val="00DC452C"/>
    <w:rsid w:val="00DC5F6B"/>
    <w:rsid w:val="00DC616F"/>
    <w:rsid w:val="00DD03C9"/>
    <w:rsid w:val="00DD0BBA"/>
    <w:rsid w:val="00DD0C07"/>
    <w:rsid w:val="00DD0DE2"/>
    <w:rsid w:val="00DD3630"/>
    <w:rsid w:val="00DD5A92"/>
    <w:rsid w:val="00DD5EA6"/>
    <w:rsid w:val="00DD6172"/>
    <w:rsid w:val="00DD6E15"/>
    <w:rsid w:val="00DD6EAE"/>
    <w:rsid w:val="00DD79C6"/>
    <w:rsid w:val="00DD7EBD"/>
    <w:rsid w:val="00DE04C1"/>
    <w:rsid w:val="00DE2731"/>
    <w:rsid w:val="00DE2D69"/>
    <w:rsid w:val="00DE4345"/>
    <w:rsid w:val="00DE440A"/>
    <w:rsid w:val="00DE4F21"/>
    <w:rsid w:val="00DE5453"/>
    <w:rsid w:val="00DE62F5"/>
    <w:rsid w:val="00DF0CAC"/>
    <w:rsid w:val="00DF1CA3"/>
    <w:rsid w:val="00DF2D27"/>
    <w:rsid w:val="00DF57F4"/>
    <w:rsid w:val="00DF7D74"/>
    <w:rsid w:val="00E00F01"/>
    <w:rsid w:val="00E00FD4"/>
    <w:rsid w:val="00E01713"/>
    <w:rsid w:val="00E0241A"/>
    <w:rsid w:val="00E03974"/>
    <w:rsid w:val="00E0463C"/>
    <w:rsid w:val="00E04A59"/>
    <w:rsid w:val="00E0508D"/>
    <w:rsid w:val="00E05471"/>
    <w:rsid w:val="00E05F39"/>
    <w:rsid w:val="00E067BC"/>
    <w:rsid w:val="00E06F52"/>
    <w:rsid w:val="00E10AEE"/>
    <w:rsid w:val="00E12F61"/>
    <w:rsid w:val="00E1355F"/>
    <w:rsid w:val="00E13751"/>
    <w:rsid w:val="00E13D0D"/>
    <w:rsid w:val="00E15617"/>
    <w:rsid w:val="00E20338"/>
    <w:rsid w:val="00E2034B"/>
    <w:rsid w:val="00E21C83"/>
    <w:rsid w:val="00E21FF5"/>
    <w:rsid w:val="00E2385C"/>
    <w:rsid w:val="00E23953"/>
    <w:rsid w:val="00E23BF5"/>
    <w:rsid w:val="00E24258"/>
    <w:rsid w:val="00E24430"/>
    <w:rsid w:val="00E25C82"/>
    <w:rsid w:val="00E26A30"/>
    <w:rsid w:val="00E27B62"/>
    <w:rsid w:val="00E30A85"/>
    <w:rsid w:val="00E312A4"/>
    <w:rsid w:val="00E3178E"/>
    <w:rsid w:val="00E3184E"/>
    <w:rsid w:val="00E31A3B"/>
    <w:rsid w:val="00E35265"/>
    <w:rsid w:val="00E35D55"/>
    <w:rsid w:val="00E36C38"/>
    <w:rsid w:val="00E37146"/>
    <w:rsid w:val="00E37237"/>
    <w:rsid w:val="00E37EC6"/>
    <w:rsid w:val="00E41AA6"/>
    <w:rsid w:val="00E41B9A"/>
    <w:rsid w:val="00E42D13"/>
    <w:rsid w:val="00E4365E"/>
    <w:rsid w:val="00E43BE0"/>
    <w:rsid w:val="00E4433D"/>
    <w:rsid w:val="00E4448A"/>
    <w:rsid w:val="00E448AF"/>
    <w:rsid w:val="00E45902"/>
    <w:rsid w:val="00E46429"/>
    <w:rsid w:val="00E47B87"/>
    <w:rsid w:val="00E506A8"/>
    <w:rsid w:val="00E508F8"/>
    <w:rsid w:val="00E512B4"/>
    <w:rsid w:val="00E535A9"/>
    <w:rsid w:val="00E54557"/>
    <w:rsid w:val="00E55647"/>
    <w:rsid w:val="00E556AB"/>
    <w:rsid w:val="00E55973"/>
    <w:rsid w:val="00E55988"/>
    <w:rsid w:val="00E56D1B"/>
    <w:rsid w:val="00E56D5C"/>
    <w:rsid w:val="00E606AF"/>
    <w:rsid w:val="00E6147C"/>
    <w:rsid w:val="00E62D81"/>
    <w:rsid w:val="00E62F40"/>
    <w:rsid w:val="00E639C2"/>
    <w:rsid w:val="00E63CBD"/>
    <w:rsid w:val="00E67EE1"/>
    <w:rsid w:val="00E700BB"/>
    <w:rsid w:val="00E70623"/>
    <w:rsid w:val="00E71B7A"/>
    <w:rsid w:val="00E71F92"/>
    <w:rsid w:val="00E7404C"/>
    <w:rsid w:val="00E74CE5"/>
    <w:rsid w:val="00E75D69"/>
    <w:rsid w:val="00E76A07"/>
    <w:rsid w:val="00E8041C"/>
    <w:rsid w:val="00E808AB"/>
    <w:rsid w:val="00E81A92"/>
    <w:rsid w:val="00E83415"/>
    <w:rsid w:val="00E84992"/>
    <w:rsid w:val="00E85818"/>
    <w:rsid w:val="00E85847"/>
    <w:rsid w:val="00E8599C"/>
    <w:rsid w:val="00E85EBA"/>
    <w:rsid w:val="00E8697B"/>
    <w:rsid w:val="00E86F2A"/>
    <w:rsid w:val="00E87CE6"/>
    <w:rsid w:val="00E9184D"/>
    <w:rsid w:val="00E92DA7"/>
    <w:rsid w:val="00E92E37"/>
    <w:rsid w:val="00E93A7C"/>
    <w:rsid w:val="00E93BC2"/>
    <w:rsid w:val="00E94B7C"/>
    <w:rsid w:val="00E94C00"/>
    <w:rsid w:val="00E94EF4"/>
    <w:rsid w:val="00E951F4"/>
    <w:rsid w:val="00E95CAE"/>
    <w:rsid w:val="00E96015"/>
    <w:rsid w:val="00E965C5"/>
    <w:rsid w:val="00E97BA0"/>
    <w:rsid w:val="00EA01BE"/>
    <w:rsid w:val="00EA09C3"/>
    <w:rsid w:val="00EA1346"/>
    <w:rsid w:val="00EA2166"/>
    <w:rsid w:val="00EA34C7"/>
    <w:rsid w:val="00EA429D"/>
    <w:rsid w:val="00EA4634"/>
    <w:rsid w:val="00EA5CCB"/>
    <w:rsid w:val="00EA7583"/>
    <w:rsid w:val="00EB08EB"/>
    <w:rsid w:val="00EB28AD"/>
    <w:rsid w:val="00EB41F2"/>
    <w:rsid w:val="00EB4BDF"/>
    <w:rsid w:val="00EB5994"/>
    <w:rsid w:val="00EB7065"/>
    <w:rsid w:val="00EC0FAB"/>
    <w:rsid w:val="00EC149E"/>
    <w:rsid w:val="00EC1879"/>
    <w:rsid w:val="00EC63AC"/>
    <w:rsid w:val="00EC7BBE"/>
    <w:rsid w:val="00EC7D65"/>
    <w:rsid w:val="00ED0477"/>
    <w:rsid w:val="00ED1BC8"/>
    <w:rsid w:val="00ED634B"/>
    <w:rsid w:val="00ED65C2"/>
    <w:rsid w:val="00ED6718"/>
    <w:rsid w:val="00ED6D4F"/>
    <w:rsid w:val="00EE29E6"/>
    <w:rsid w:val="00EE70C1"/>
    <w:rsid w:val="00EE70C7"/>
    <w:rsid w:val="00EE7ECE"/>
    <w:rsid w:val="00EE7FCC"/>
    <w:rsid w:val="00EF20A0"/>
    <w:rsid w:val="00EF7255"/>
    <w:rsid w:val="00EF7DDD"/>
    <w:rsid w:val="00F0039C"/>
    <w:rsid w:val="00F00CB7"/>
    <w:rsid w:val="00F01F65"/>
    <w:rsid w:val="00F022D7"/>
    <w:rsid w:val="00F03961"/>
    <w:rsid w:val="00F04576"/>
    <w:rsid w:val="00F0579A"/>
    <w:rsid w:val="00F058B4"/>
    <w:rsid w:val="00F069D6"/>
    <w:rsid w:val="00F07170"/>
    <w:rsid w:val="00F1003E"/>
    <w:rsid w:val="00F12116"/>
    <w:rsid w:val="00F125A5"/>
    <w:rsid w:val="00F12E21"/>
    <w:rsid w:val="00F139F1"/>
    <w:rsid w:val="00F15091"/>
    <w:rsid w:val="00F160FF"/>
    <w:rsid w:val="00F16843"/>
    <w:rsid w:val="00F20B04"/>
    <w:rsid w:val="00F20B3C"/>
    <w:rsid w:val="00F20BEB"/>
    <w:rsid w:val="00F20C53"/>
    <w:rsid w:val="00F20C88"/>
    <w:rsid w:val="00F22C45"/>
    <w:rsid w:val="00F2316B"/>
    <w:rsid w:val="00F233DA"/>
    <w:rsid w:val="00F2450B"/>
    <w:rsid w:val="00F2509D"/>
    <w:rsid w:val="00F2542D"/>
    <w:rsid w:val="00F25C1F"/>
    <w:rsid w:val="00F26B15"/>
    <w:rsid w:val="00F27C51"/>
    <w:rsid w:val="00F30E92"/>
    <w:rsid w:val="00F322FD"/>
    <w:rsid w:val="00F339F3"/>
    <w:rsid w:val="00F35AAD"/>
    <w:rsid w:val="00F35F11"/>
    <w:rsid w:val="00F4009D"/>
    <w:rsid w:val="00F40456"/>
    <w:rsid w:val="00F40B98"/>
    <w:rsid w:val="00F41816"/>
    <w:rsid w:val="00F426C6"/>
    <w:rsid w:val="00F42EC6"/>
    <w:rsid w:val="00F438E9"/>
    <w:rsid w:val="00F505AB"/>
    <w:rsid w:val="00F506AE"/>
    <w:rsid w:val="00F5084A"/>
    <w:rsid w:val="00F5105C"/>
    <w:rsid w:val="00F519AA"/>
    <w:rsid w:val="00F51A02"/>
    <w:rsid w:val="00F51C54"/>
    <w:rsid w:val="00F51F6E"/>
    <w:rsid w:val="00F520E3"/>
    <w:rsid w:val="00F52965"/>
    <w:rsid w:val="00F5393C"/>
    <w:rsid w:val="00F54020"/>
    <w:rsid w:val="00F550C3"/>
    <w:rsid w:val="00F572EE"/>
    <w:rsid w:val="00F5744F"/>
    <w:rsid w:val="00F6199A"/>
    <w:rsid w:val="00F64D54"/>
    <w:rsid w:val="00F660CC"/>
    <w:rsid w:val="00F667C7"/>
    <w:rsid w:val="00F66B84"/>
    <w:rsid w:val="00F6744A"/>
    <w:rsid w:val="00F679C7"/>
    <w:rsid w:val="00F67A20"/>
    <w:rsid w:val="00F70458"/>
    <w:rsid w:val="00F710B2"/>
    <w:rsid w:val="00F71826"/>
    <w:rsid w:val="00F726BC"/>
    <w:rsid w:val="00F73C52"/>
    <w:rsid w:val="00F744BD"/>
    <w:rsid w:val="00F7684F"/>
    <w:rsid w:val="00F76D8E"/>
    <w:rsid w:val="00F76E6F"/>
    <w:rsid w:val="00F801C2"/>
    <w:rsid w:val="00F81164"/>
    <w:rsid w:val="00F817D4"/>
    <w:rsid w:val="00F81B39"/>
    <w:rsid w:val="00F81C97"/>
    <w:rsid w:val="00F833B3"/>
    <w:rsid w:val="00F83727"/>
    <w:rsid w:val="00F83BD6"/>
    <w:rsid w:val="00F83F2F"/>
    <w:rsid w:val="00F85E3C"/>
    <w:rsid w:val="00F85ED1"/>
    <w:rsid w:val="00F86954"/>
    <w:rsid w:val="00F86AFD"/>
    <w:rsid w:val="00F908C1"/>
    <w:rsid w:val="00F928FF"/>
    <w:rsid w:val="00F92AD0"/>
    <w:rsid w:val="00F9393D"/>
    <w:rsid w:val="00F9728D"/>
    <w:rsid w:val="00F97B24"/>
    <w:rsid w:val="00FA04B9"/>
    <w:rsid w:val="00FA1046"/>
    <w:rsid w:val="00FA1358"/>
    <w:rsid w:val="00FA1A0F"/>
    <w:rsid w:val="00FA1C3E"/>
    <w:rsid w:val="00FA1EC8"/>
    <w:rsid w:val="00FA3530"/>
    <w:rsid w:val="00FA3852"/>
    <w:rsid w:val="00FA43A5"/>
    <w:rsid w:val="00FA5296"/>
    <w:rsid w:val="00FA623F"/>
    <w:rsid w:val="00FA683D"/>
    <w:rsid w:val="00FA6924"/>
    <w:rsid w:val="00FA770A"/>
    <w:rsid w:val="00FB0227"/>
    <w:rsid w:val="00FB16BF"/>
    <w:rsid w:val="00FB1720"/>
    <w:rsid w:val="00FB1E97"/>
    <w:rsid w:val="00FB2AC9"/>
    <w:rsid w:val="00FB5D76"/>
    <w:rsid w:val="00FB621E"/>
    <w:rsid w:val="00FB6463"/>
    <w:rsid w:val="00FB683E"/>
    <w:rsid w:val="00FB75E0"/>
    <w:rsid w:val="00FB7E97"/>
    <w:rsid w:val="00FC0F4A"/>
    <w:rsid w:val="00FC24AF"/>
    <w:rsid w:val="00FC3CA2"/>
    <w:rsid w:val="00FC644C"/>
    <w:rsid w:val="00FC77F3"/>
    <w:rsid w:val="00FD2E29"/>
    <w:rsid w:val="00FD392C"/>
    <w:rsid w:val="00FD5816"/>
    <w:rsid w:val="00FD5917"/>
    <w:rsid w:val="00FD6F75"/>
    <w:rsid w:val="00FD7273"/>
    <w:rsid w:val="00FE0381"/>
    <w:rsid w:val="00FE105D"/>
    <w:rsid w:val="00FE28C3"/>
    <w:rsid w:val="00FE293B"/>
    <w:rsid w:val="00FE2C54"/>
    <w:rsid w:val="00FE46B2"/>
    <w:rsid w:val="00FE6D15"/>
    <w:rsid w:val="00FF0E0C"/>
    <w:rsid w:val="00FF1BB7"/>
    <w:rsid w:val="00FF2BE6"/>
    <w:rsid w:val="00FF5938"/>
    <w:rsid w:val="00FF5D72"/>
    <w:rsid w:val="00FF60FC"/>
    <w:rsid w:val="00FF6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E31A8"/>
  <w15:docId w15:val="{9A46403B-01C3-434D-AA96-CC8C11E75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49C"/>
    <w:rPr>
      <w:rFonts w:ascii="Times New Roman" w:eastAsia="Times New Roman" w:hAnsi="Times New Roman"/>
      <w:sz w:val="24"/>
      <w:szCs w:val="24"/>
    </w:rPr>
  </w:style>
  <w:style w:type="paragraph" w:styleId="Heading1">
    <w:name w:val="heading 1"/>
    <w:basedOn w:val="Normal"/>
    <w:next w:val="Normal"/>
    <w:link w:val="Heading1Char"/>
    <w:qFormat/>
    <w:rsid w:val="0047493F"/>
    <w:pPr>
      <w:keepNext/>
      <w:jc w:val="right"/>
      <w:outlineLvl w:val="0"/>
    </w:pPr>
    <w:rPr>
      <w:b/>
    </w:rPr>
  </w:style>
  <w:style w:type="paragraph" w:styleId="Heading2">
    <w:name w:val="heading 2"/>
    <w:basedOn w:val="Normal"/>
    <w:next w:val="Normal"/>
    <w:link w:val="Heading2Char"/>
    <w:uiPriority w:val="9"/>
    <w:unhideWhenUsed/>
    <w:qFormat/>
    <w:rsid w:val="002122C0"/>
    <w:pPr>
      <w:keepNext/>
      <w:keepLines/>
      <w:spacing w:before="20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8606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493F"/>
    <w:rPr>
      <w:rFonts w:ascii="Times New Roman" w:eastAsia="Times New Roman" w:hAnsi="Times New Roman"/>
      <w:b/>
      <w:sz w:val="24"/>
      <w:szCs w:val="24"/>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uiPriority w:val="99"/>
    <w:rsid w:val="007D40CC"/>
    <w:pPr>
      <w:tabs>
        <w:tab w:val="center" w:pos="4320"/>
        <w:tab w:val="right" w:pos="8640"/>
      </w:tabs>
    </w:pPr>
  </w:style>
  <w:style w:type="character" w:customStyle="1" w:styleId="FooterChar">
    <w:name w:val="Footer Char"/>
    <w:basedOn w:val="DefaultParagraphFont"/>
    <w:link w:val="Footer"/>
    <w:uiPriority w:val="99"/>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0272B6"/>
    <w:pPr>
      <w:tabs>
        <w:tab w:val="left" w:pos="180"/>
        <w:tab w:val="right" w:leader="dot" w:pos="9217"/>
      </w:tabs>
      <w:spacing w:line="360" w:lineRule="auto"/>
    </w:pPr>
    <w:rPr>
      <w:noProof/>
    </w:rPr>
  </w:style>
  <w:style w:type="paragraph" w:styleId="TOCHeading">
    <w:name w:val="TOC Heading"/>
    <w:basedOn w:val="Heading1"/>
    <w:next w:val="Normal"/>
    <w:uiPriority w:val="39"/>
    <w:unhideWhenUsed/>
    <w:qFormat/>
    <w:rsid w:val="007D40CC"/>
    <w:pPr>
      <w:keepLines/>
      <w:spacing w:before="480" w:line="276" w:lineRule="auto"/>
      <w:outlineLvl w:val="9"/>
    </w:pPr>
    <w:rPr>
      <w:rFonts w:ascii="Cambria" w:hAnsi="Cambria"/>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paragraph" w:styleId="ListParagraph">
    <w:name w:val="List Paragraph"/>
    <w:basedOn w:val="Normal"/>
    <w:uiPriority w:val="34"/>
    <w:qFormat/>
    <w:rsid w:val="00515153"/>
    <w:pPr>
      <w:spacing w:line="276" w:lineRule="auto"/>
      <w:ind w:left="720"/>
      <w:contextualSpacing/>
    </w:pPr>
    <w:rPr>
      <w:rFonts w:ascii="Calibri" w:eastAsia="Calibri" w:hAnsi="Calibri"/>
      <w:sz w:val="22"/>
      <w:szCs w:val="22"/>
    </w:rPr>
  </w:style>
  <w:style w:type="paragraph" w:customStyle="1" w:styleId="Default">
    <w:name w:val="Default"/>
    <w:rsid w:val="0047493F"/>
    <w:pPr>
      <w:autoSpaceDE w:val="0"/>
      <w:autoSpaceDN w:val="0"/>
      <w:adjustRightInd w:val="0"/>
    </w:pPr>
    <w:rPr>
      <w:rFonts w:ascii="Times New Roman" w:hAnsi="Times New Roman"/>
      <w:color w:val="000000"/>
      <w:sz w:val="24"/>
      <w:szCs w:val="24"/>
    </w:rPr>
  </w:style>
  <w:style w:type="character" w:customStyle="1" w:styleId="Heading2Char">
    <w:name w:val="Heading 2 Char"/>
    <w:basedOn w:val="DefaultParagraphFont"/>
    <w:link w:val="Heading2"/>
    <w:uiPriority w:val="9"/>
    <w:rsid w:val="002122C0"/>
    <w:rPr>
      <w:rFonts w:ascii="Times New Roman" w:eastAsiaTheme="majorEastAsia" w:hAnsi="Times New Roman" w:cstheme="majorBidi"/>
      <w:b/>
      <w:bCs/>
      <w:sz w:val="24"/>
      <w:szCs w:val="26"/>
    </w:rPr>
  </w:style>
  <w:style w:type="paragraph" w:styleId="Subtitle">
    <w:name w:val="Subtitle"/>
    <w:basedOn w:val="Normal"/>
    <w:next w:val="Normal"/>
    <w:link w:val="SubtitleChar"/>
    <w:uiPriority w:val="11"/>
    <w:qFormat/>
    <w:rsid w:val="001D1D81"/>
    <w:pPr>
      <w:numPr>
        <w:ilvl w:val="1"/>
      </w:numPr>
      <w:spacing w:line="360" w:lineRule="auto"/>
    </w:pPr>
    <w:rPr>
      <w:rFonts w:eastAsiaTheme="majorEastAsia" w:cstheme="majorBidi"/>
      <w:b/>
      <w:iCs/>
      <w:spacing w:val="15"/>
    </w:rPr>
  </w:style>
  <w:style w:type="character" w:customStyle="1" w:styleId="SubtitleChar">
    <w:name w:val="Subtitle Char"/>
    <w:basedOn w:val="DefaultParagraphFont"/>
    <w:link w:val="Subtitle"/>
    <w:uiPriority w:val="11"/>
    <w:rsid w:val="001D1D81"/>
    <w:rPr>
      <w:rFonts w:ascii="Times New Roman" w:eastAsiaTheme="majorEastAsia" w:hAnsi="Times New Roman" w:cstheme="majorBidi"/>
      <w:b/>
      <w:iCs/>
      <w:spacing w:val="15"/>
      <w:sz w:val="24"/>
      <w:szCs w:val="24"/>
    </w:rPr>
  </w:style>
  <w:style w:type="paragraph" w:styleId="TOC2">
    <w:name w:val="toc 2"/>
    <w:basedOn w:val="Normal"/>
    <w:next w:val="Normal"/>
    <w:autoRedefine/>
    <w:uiPriority w:val="39"/>
    <w:unhideWhenUsed/>
    <w:rsid w:val="00891226"/>
    <w:pPr>
      <w:tabs>
        <w:tab w:val="right" w:leader="dot" w:pos="9217"/>
      </w:tabs>
      <w:spacing w:after="100" w:line="360" w:lineRule="auto"/>
      <w:ind w:left="90"/>
    </w:pPr>
  </w:style>
  <w:style w:type="paragraph" w:customStyle="1" w:styleId="cap">
    <w:name w:val="cap"/>
    <w:basedOn w:val="Normal"/>
    <w:next w:val="Caption"/>
    <w:link w:val="capChar"/>
    <w:autoRedefine/>
    <w:qFormat/>
    <w:rsid w:val="00A87BF3"/>
    <w:pPr>
      <w:tabs>
        <w:tab w:val="right" w:pos="8597"/>
      </w:tabs>
      <w:spacing w:line="360" w:lineRule="auto"/>
      <w:ind w:left="540" w:hanging="540"/>
      <w:jc w:val="center"/>
    </w:pPr>
    <w:rPr>
      <w:b/>
    </w:rPr>
  </w:style>
  <w:style w:type="paragraph" w:styleId="TableofFigures">
    <w:name w:val="table of figures"/>
    <w:basedOn w:val="Normal"/>
    <w:next w:val="Normal"/>
    <w:uiPriority w:val="99"/>
    <w:unhideWhenUsed/>
    <w:rsid w:val="00EE7ECE"/>
  </w:style>
  <w:style w:type="paragraph" w:styleId="Caption">
    <w:name w:val="caption"/>
    <w:basedOn w:val="Normal"/>
    <w:next w:val="Normal"/>
    <w:uiPriority w:val="35"/>
    <w:unhideWhenUsed/>
    <w:qFormat/>
    <w:rsid w:val="00E37EC6"/>
    <w:pPr>
      <w:spacing w:after="200"/>
    </w:pPr>
    <w:rPr>
      <w:b/>
      <w:bCs/>
      <w:color w:val="4F81BD" w:themeColor="accent1"/>
      <w:sz w:val="18"/>
      <w:szCs w:val="18"/>
    </w:rPr>
  </w:style>
  <w:style w:type="character" w:customStyle="1" w:styleId="capChar">
    <w:name w:val="cap Char"/>
    <w:basedOn w:val="DefaultParagraphFont"/>
    <w:link w:val="cap"/>
    <w:rsid w:val="00A87BF3"/>
    <w:rPr>
      <w:rFonts w:ascii="Times New Roman" w:eastAsia="Times New Roman" w:hAnsi="Times New Roman"/>
      <w:b/>
      <w:sz w:val="24"/>
      <w:szCs w:val="24"/>
    </w:rPr>
  </w:style>
  <w:style w:type="paragraph" w:customStyle="1" w:styleId="table">
    <w:name w:val="table"/>
    <w:basedOn w:val="Normal"/>
    <w:next w:val="TableofAuthorities"/>
    <w:link w:val="tableChar"/>
    <w:autoRedefine/>
    <w:qFormat/>
    <w:rsid w:val="00EE7ECE"/>
    <w:pPr>
      <w:spacing w:line="360" w:lineRule="auto"/>
      <w:jc w:val="center"/>
    </w:pPr>
    <w:rPr>
      <w:b/>
    </w:rPr>
  </w:style>
  <w:style w:type="paragraph" w:styleId="TableofAuthorities">
    <w:name w:val="table of authorities"/>
    <w:basedOn w:val="Normal"/>
    <w:next w:val="Normal"/>
    <w:uiPriority w:val="99"/>
    <w:semiHidden/>
    <w:unhideWhenUsed/>
    <w:rsid w:val="00EE7ECE"/>
    <w:pPr>
      <w:ind w:left="240" w:hanging="240"/>
    </w:pPr>
  </w:style>
  <w:style w:type="character" w:customStyle="1" w:styleId="tableChar">
    <w:name w:val="table Char"/>
    <w:basedOn w:val="DefaultParagraphFont"/>
    <w:link w:val="table"/>
    <w:rsid w:val="00EE7ECE"/>
    <w:rPr>
      <w:rFonts w:ascii="Times New Roman" w:eastAsia="Times New Roman" w:hAnsi="Times New Roman"/>
      <w:b/>
      <w:sz w:val="24"/>
      <w:szCs w:val="24"/>
    </w:rPr>
  </w:style>
  <w:style w:type="table" w:styleId="TableGrid">
    <w:name w:val="Table Grid"/>
    <w:basedOn w:val="TableNormal"/>
    <w:uiPriority w:val="59"/>
    <w:rsid w:val="00335069"/>
    <w:rPr>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88606A"/>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C837E7"/>
    <w:pPr>
      <w:spacing w:after="100"/>
      <w:ind w:left="480"/>
    </w:pPr>
  </w:style>
  <w:style w:type="character" w:customStyle="1" w:styleId="apple-converted-space">
    <w:name w:val="apple-converted-space"/>
    <w:basedOn w:val="DefaultParagraphFont"/>
    <w:rsid w:val="008C695B"/>
  </w:style>
  <w:style w:type="table" w:customStyle="1" w:styleId="TableGrid1">
    <w:name w:val="Table Grid1"/>
    <w:basedOn w:val="TableNormal"/>
    <w:next w:val="TableGrid"/>
    <w:uiPriority w:val="59"/>
    <w:rsid w:val="00431A92"/>
    <w:rPr>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81481A"/>
    <w:rPr>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4">
    <w:name w:val="toc 4"/>
    <w:basedOn w:val="Normal"/>
    <w:next w:val="Normal"/>
    <w:autoRedefine/>
    <w:uiPriority w:val="39"/>
    <w:unhideWhenUsed/>
    <w:rsid w:val="003A77BB"/>
    <w:pPr>
      <w:spacing w:after="100" w:line="276" w:lineRule="auto"/>
      <w:ind w:left="660"/>
    </w:pPr>
    <w:rPr>
      <w:rFonts w:asciiTheme="minorHAnsi" w:eastAsiaTheme="minorEastAsia" w:hAnsiTheme="minorHAnsi" w:cstheme="minorBidi"/>
      <w:sz w:val="22"/>
      <w:szCs w:val="22"/>
      <w:lang w:val="en-IN" w:eastAsia="en-IN"/>
    </w:rPr>
  </w:style>
  <w:style w:type="paragraph" w:styleId="TOC5">
    <w:name w:val="toc 5"/>
    <w:basedOn w:val="Normal"/>
    <w:next w:val="Normal"/>
    <w:autoRedefine/>
    <w:uiPriority w:val="39"/>
    <w:unhideWhenUsed/>
    <w:rsid w:val="003A77BB"/>
    <w:pPr>
      <w:spacing w:after="100" w:line="276" w:lineRule="auto"/>
      <w:ind w:left="880"/>
    </w:pPr>
    <w:rPr>
      <w:rFonts w:asciiTheme="minorHAnsi" w:eastAsiaTheme="minorEastAsia" w:hAnsiTheme="minorHAnsi" w:cstheme="minorBidi"/>
      <w:sz w:val="22"/>
      <w:szCs w:val="22"/>
      <w:lang w:val="en-IN" w:eastAsia="en-IN"/>
    </w:rPr>
  </w:style>
  <w:style w:type="paragraph" w:styleId="TOC6">
    <w:name w:val="toc 6"/>
    <w:basedOn w:val="Normal"/>
    <w:next w:val="Normal"/>
    <w:autoRedefine/>
    <w:uiPriority w:val="39"/>
    <w:unhideWhenUsed/>
    <w:rsid w:val="003A77BB"/>
    <w:pPr>
      <w:spacing w:after="100" w:line="276" w:lineRule="auto"/>
      <w:ind w:left="1100"/>
    </w:pPr>
    <w:rPr>
      <w:rFonts w:asciiTheme="minorHAnsi" w:eastAsiaTheme="minorEastAsia" w:hAnsiTheme="minorHAnsi" w:cstheme="minorBidi"/>
      <w:sz w:val="22"/>
      <w:szCs w:val="22"/>
      <w:lang w:val="en-IN" w:eastAsia="en-IN"/>
    </w:rPr>
  </w:style>
  <w:style w:type="paragraph" w:styleId="TOC7">
    <w:name w:val="toc 7"/>
    <w:basedOn w:val="Normal"/>
    <w:next w:val="Normal"/>
    <w:autoRedefine/>
    <w:uiPriority w:val="39"/>
    <w:unhideWhenUsed/>
    <w:rsid w:val="003A77BB"/>
    <w:pPr>
      <w:spacing w:after="100" w:line="276" w:lineRule="auto"/>
      <w:ind w:left="1320"/>
    </w:pPr>
    <w:rPr>
      <w:rFonts w:asciiTheme="minorHAnsi" w:eastAsiaTheme="minorEastAsia" w:hAnsiTheme="minorHAnsi" w:cstheme="minorBidi"/>
      <w:sz w:val="22"/>
      <w:szCs w:val="22"/>
      <w:lang w:val="en-IN" w:eastAsia="en-IN"/>
    </w:rPr>
  </w:style>
  <w:style w:type="paragraph" w:styleId="TOC8">
    <w:name w:val="toc 8"/>
    <w:basedOn w:val="Normal"/>
    <w:next w:val="Normal"/>
    <w:autoRedefine/>
    <w:uiPriority w:val="39"/>
    <w:unhideWhenUsed/>
    <w:rsid w:val="003A77BB"/>
    <w:pPr>
      <w:spacing w:after="100" w:line="276" w:lineRule="auto"/>
      <w:ind w:left="1540"/>
    </w:pPr>
    <w:rPr>
      <w:rFonts w:asciiTheme="minorHAnsi" w:eastAsiaTheme="minorEastAsia" w:hAnsiTheme="minorHAnsi" w:cstheme="minorBidi"/>
      <w:sz w:val="22"/>
      <w:szCs w:val="22"/>
      <w:lang w:val="en-IN" w:eastAsia="en-IN"/>
    </w:rPr>
  </w:style>
  <w:style w:type="paragraph" w:styleId="TOC9">
    <w:name w:val="toc 9"/>
    <w:basedOn w:val="Normal"/>
    <w:next w:val="Normal"/>
    <w:autoRedefine/>
    <w:uiPriority w:val="39"/>
    <w:unhideWhenUsed/>
    <w:rsid w:val="003A77BB"/>
    <w:pPr>
      <w:spacing w:after="100" w:line="276" w:lineRule="auto"/>
      <w:ind w:left="1760"/>
    </w:pPr>
    <w:rPr>
      <w:rFonts w:asciiTheme="minorHAnsi" w:eastAsiaTheme="minorEastAsia" w:hAnsiTheme="minorHAnsi" w:cstheme="minorBidi"/>
      <w:sz w:val="22"/>
      <w:szCs w:val="22"/>
      <w:lang w:val="en-IN" w:eastAsia="en-IN"/>
    </w:rPr>
  </w:style>
  <w:style w:type="character" w:styleId="UnresolvedMention">
    <w:name w:val="Unresolved Mention"/>
    <w:basedOn w:val="DefaultParagraphFont"/>
    <w:uiPriority w:val="99"/>
    <w:semiHidden/>
    <w:unhideWhenUsed/>
    <w:rsid w:val="009D1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5588">
      <w:bodyDiv w:val="1"/>
      <w:marLeft w:val="0"/>
      <w:marRight w:val="0"/>
      <w:marTop w:val="0"/>
      <w:marBottom w:val="0"/>
      <w:divBdr>
        <w:top w:val="none" w:sz="0" w:space="0" w:color="auto"/>
        <w:left w:val="none" w:sz="0" w:space="0" w:color="auto"/>
        <w:bottom w:val="none" w:sz="0" w:space="0" w:color="auto"/>
        <w:right w:val="none" w:sz="0" w:space="0" w:color="auto"/>
      </w:divBdr>
      <w:divsChild>
        <w:div w:id="1430009059">
          <w:marLeft w:val="0"/>
          <w:marRight w:val="0"/>
          <w:marTop w:val="0"/>
          <w:marBottom w:val="0"/>
          <w:divBdr>
            <w:top w:val="none" w:sz="0" w:space="0" w:color="auto"/>
            <w:left w:val="none" w:sz="0" w:space="0" w:color="auto"/>
            <w:bottom w:val="none" w:sz="0" w:space="0" w:color="auto"/>
            <w:right w:val="none" w:sz="0" w:space="0" w:color="auto"/>
          </w:divBdr>
        </w:div>
        <w:div w:id="189146056">
          <w:marLeft w:val="0"/>
          <w:marRight w:val="0"/>
          <w:marTop w:val="0"/>
          <w:marBottom w:val="0"/>
          <w:divBdr>
            <w:top w:val="none" w:sz="0" w:space="0" w:color="auto"/>
            <w:left w:val="none" w:sz="0" w:space="0" w:color="auto"/>
            <w:bottom w:val="none" w:sz="0" w:space="0" w:color="auto"/>
            <w:right w:val="none" w:sz="0" w:space="0" w:color="auto"/>
          </w:divBdr>
        </w:div>
        <w:div w:id="1000961442">
          <w:marLeft w:val="0"/>
          <w:marRight w:val="0"/>
          <w:marTop w:val="0"/>
          <w:marBottom w:val="0"/>
          <w:divBdr>
            <w:top w:val="none" w:sz="0" w:space="0" w:color="auto"/>
            <w:left w:val="none" w:sz="0" w:space="0" w:color="auto"/>
            <w:bottom w:val="none" w:sz="0" w:space="0" w:color="auto"/>
            <w:right w:val="none" w:sz="0" w:space="0" w:color="auto"/>
          </w:divBdr>
        </w:div>
        <w:div w:id="1777404669">
          <w:marLeft w:val="0"/>
          <w:marRight w:val="0"/>
          <w:marTop w:val="0"/>
          <w:marBottom w:val="0"/>
          <w:divBdr>
            <w:top w:val="none" w:sz="0" w:space="0" w:color="auto"/>
            <w:left w:val="none" w:sz="0" w:space="0" w:color="auto"/>
            <w:bottom w:val="none" w:sz="0" w:space="0" w:color="auto"/>
            <w:right w:val="none" w:sz="0" w:space="0" w:color="auto"/>
          </w:divBdr>
        </w:div>
      </w:divsChild>
    </w:div>
    <w:div w:id="286084235">
      <w:bodyDiv w:val="1"/>
      <w:marLeft w:val="0"/>
      <w:marRight w:val="0"/>
      <w:marTop w:val="0"/>
      <w:marBottom w:val="0"/>
      <w:divBdr>
        <w:top w:val="none" w:sz="0" w:space="0" w:color="auto"/>
        <w:left w:val="none" w:sz="0" w:space="0" w:color="auto"/>
        <w:bottom w:val="none" w:sz="0" w:space="0" w:color="auto"/>
        <w:right w:val="none" w:sz="0" w:space="0" w:color="auto"/>
      </w:divBdr>
      <w:divsChild>
        <w:div w:id="1720595613">
          <w:marLeft w:val="0"/>
          <w:marRight w:val="0"/>
          <w:marTop w:val="0"/>
          <w:marBottom w:val="0"/>
          <w:divBdr>
            <w:top w:val="none" w:sz="0" w:space="0" w:color="auto"/>
            <w:left w:val="none" w:sz="0" w:space="0" w:color="auto"/>
            <w:bottom w:val="none" w:sz="0" w:space="0" w:color="auto"/>
            <w:right w:val="none" w:sz="0" w:space="0" w:color="auto"/>
          </w:divBdr>
        </w:div>
        <w:div w:id="1901283626">
          <w:marLeft w:val="0"/>
          <w:marRight w:val="0"/>
          <w:marTop w:val="0"/>
          <w:marBottom w:val="0"/>
          <w:divBdr>
            <w:top w:val="none" w:sz="0" w:space="0" w:color="auto"/>
            <w:left w:val="none" w:sz="0" w:space="0" w:color="auto"/>
            <w:bottom w:val="none" w:sz="0" w:space="0" w:color="auto"/>
            <w:right w:val="none" w:sz="0" w:space="0" w:color="auto"/>
          </w:divBdr>
        </w:div>
        <w:div w:id="1929079509">
          <w:marLeft w:val="0"/>
          <w:marRight w:val="0"/>
          <w:marTop w:val="0"/>
          <w:marBottom w:val="0"/>
          <w:divBdr>
            <w:top w:val="none" w:sz="0" w:space="0" w:color="auto"/>
            <w:left w:val="none" w:sz="0" w:space="0" w:color="auto"/>
            <w:bottom w:val="none" w:sz="0" w:space="0" w:color="auto"/>
            <w:right w:val="none" w:sz="0" w:space="0" w:color="auto"/>
          </w:divBdr>
        </w:div>
        <w:div w:id="297035211">
          <w:marLeft w:val="0"/>
          <w:marRight w:val="0"/>
          <w:marTop w:val="0"/>
          <w:marBottom w:val="0"/>
          <w:divBdr>
            <w:top w:val="none" w:sz="0" w:space="0" w:color="auto"/>
            <w:left w:val="none" w:sz="0" w:space="0" w:color="auto"/>
            <w:bottom w:val="none" w:sz="0" w:space="0" w:color="auto"/>
            <w:right w:val="none" w:sz="0" w:space="0" w:color="auto"/>
          </w:divBdr>
        </w:div>
        <w:div w:id="913466366">
          <w:marLeft w:val="0"/>
          <w:marRight w:val="0"/>
          <w:marTop w:val="0"/>
          <w:marBottom w:val="0"/>
          <w:divBdr>
            <w:top w:val="none" w:sz="0" w:space="0" w:color="auto"/>
            <w:left w:val="none" w:sz="0" w:space="0" w:color="auto"/>
            <w:bottom w:val="none" w:sz="0" w:space="0" w:color="auto"/>
            <w:right w:val="none" w:sz="0" w:space="0" w:color="auto"/>
          </w:divBdr>
        </w:div>
        <w:div w:id="874268757">
          <w:marLeft w:val="0"/>
          <w:marRight w:val="0"/>
          <w:marTop w:val="0"/>
          <w:marBottom w:val="0"/>
          <w:divBdr>
            <w:top w:val="none" w:sz="0" w:space="0" w:color="auto"/>
            <w:left w:val="none" w:sz="0" w:space="0" w:color="auto"/>
            <w:bottom w:val="none" w:sz="0" w:space="0" w:color="auto"/>
            <w:right w:val="none" w:sz="0" w:space="0" w:color="auto"/>
          </w:divBdr>
        </w:div>
        <w:div w:id="315107408">
          <w:marLeft w:val="0"/>
          <w:marRight w:val="0"/>
          <w:marTop w:val="0"/>
          <w:marBottom w:val="0"/>
          <w:divBdr>
            <w:top w:val="none" w:sz="0" w:space="0" w:color="auto"/>
            <w:left w:val="none" w:sz="0" w:space="0" w:color="auto"/>
            <w:bottom w:val="none" w:sz="0" w:space="0" w:color="auto"/>
            <w:right w:val="none" w:sz="0" w:space="0" w:color="auto"/>
          </w:divBdr>
        </w:div>
      </w:divsChild>
    </w:div>
    <w:div w:id="508761995">
      <w:bodyDiv w:val="1"/>
      <w:marLeft w:val="0"/>
      <w:marRight w:val="0"/>
      <w:marTop w:val="0"/>
      <w:marBottom w:val="0"/>
      <w:divBdr>
        <w:top w:val="none" w:sz="0" w:space="0" w:color="auto"/>
        <w:left w:val="none" w:sz="0" w:space="0" w:color="auto"/>
        <w:bottom w:val="none" w:sz="0" w:space="0" w:color="auto"/>
        <w:right w:val="none" w:sz="0" w:space="0" w:color="auto"/>
      </w:divBdr>
      <w:divsChild>
        <w:div w:id="386270886">
          <w:marLeft w:val="0"/>
          <w:marRight w:val="0"/>
          <w:marTop w:val="0"/>
          <w:marBottom w:val="0"/>
          <w:divBdr>
            <w:top w:val="none" w:sz="0" w:space="0" w:color="auto"/>
            <w:left w:val="none" w:sz="0" w:space="0" w:color="auto"/>
            <w:bottom w:val="none" w:sz="0" w:space="0" w:color="auto"/>
            <w:right w:val="none" w:sz="0" w:space="0" w:color="auto"/>
          </w:divBdr>
        </w:div>
        <w:div w:id="339739621">
          <w:marLeft w:val="0"/>
          <w:marRight w:val="0"/>
          <w:marTop w:val="0"/>
          <w:marBottom w:val="0"/>
          <w:divBdr>
            <w:top w:val="none" w:sz="0" w:space="0" w:color="auto"/>
            <w:left w:val="none" w:sz="0" w:space="0" w:color="auto"/>
            <w:bottom w:val="none" w:sz="0" w:space="0" w:color="auto"/>
            <w:right w:val="none" w:sz="0" w:space="0" w:color="auto"/>
          </w:divBdr>
        </w:div>
        <w:div w:id="1593078905">
          <w:marLeft w:val="0"/>
          <w:marRight w:val="0"/>
          <w:marTop w:val="0"/>
          <w:marBottom w:val="0"/>
          <w:divBdr>
            <w:top w:val="none" w:sz="0" w:space="0" w:color="auto"/>
            <w:left w:val="none" w:sz="0" w:space="0" w:color="auto"/>
            <w:bottom w:val="none" w:sz="0" w:space="0" w:color="auto"/>
            <w:right w:val="none" w:sz="0" w:space="0" w:color="auto"/>
          </w:divBdr>
        </w:div>
        <w:div w:id="2138721668">
          <w:marLeft w:val="0"/>
          <w:marRight w:val="0"/>
          <w:marTop w:val="0"/>
          <w:marBottom w:val="0"/>
          <w:divBdr>
            <w:top w:val="none" w:sz="0" w:space="0" w:color="auto"/>
            <w:left w:val="none" w:sz="0" w:space="0" w:color="auto"/>
            <w:bottom w:val="none" w:sz="0" w:space="0" w:color="auto"/>
            <w:right w:val="none" w:sz="0" w:space="0" w:color="auto"/>
          </w:divBdr>
        </w:div>
        <w:div w:id="1317568308">
          <w:marLeft w:val="0"/>
          <w:marRight w:val="0"/>
          <w:marTop w:val="0"/>
          <w:marBottom w:val="0"/>
          <w:divBdr>
            <w:top w:val="none" w:sz="0" w:space="0" w:color="auto"/>
            <w:left w:val="none" w:sz="0" w:space="0" w:color="auto"/>
            <w:bottom w:val="none" w:sz="0" w:space="0" w:color="auto"/>
            <w:right w:val="none" w:sz="0" w:space="0" w:color="auto"/>
          </w:divBdr>
        </w:div>
      </w:divsChild>
    </w:div>
    <w:div w:id="595675130">
      <w:bodyDiv w:val="1"/>
      <w:marLeft w:val="0"/>
      <w:marRight w:val="0"/>
      <w:marTop w:val="0"/>
      <w:marBottom w:val="0"/>
      <w:divBdr>
        <w:top w:val="none" w:sz="0" w:space="0" w:color="auto"/>
        <w:left w:val="none" w:sz="0" w:space="0" w:color="auto"/>
        <w:bottom w:val="none" w:sz="0" w:space="0" w:color="auto"/>
        <w:right w:val="none" w:sz="0" w:space="0" w:color="auto"/>
      </w:divBdr>
      <w:divsChild>
        <w:div w:id="1092513383">
          <w:marLeft w:val="0"/>
          <w:marRight w:val="0"/>
          <w:marTop w:val="0"/>
          <w:marBottom w:val="0"/>
          <w:divBdr>
            <w:top w:val="none" w:sz="0" w:space="0" w:color="auto"/>
            <w:left w:val="none" w:sz="0" w:space="0" w:color="auto"/>
            <w:bottom w:val="none" w:sz="0" w:space="0" w:color="auto"/>
            <w:right w:val="none" w:sz="0" w:space="0" w:color="auto"/>
          </w:divBdr>
        </w:div>
        <w:div w:id="138038633">
          <w:marLeft w:val="0"/>
          <w:marRight w:val="0"/>
          <w:marTop w:val="0"/>
          <w:marBottom w:val="0"/>
          <w:divBdr>
            <w:top w:val="none" w:sz="0" w:space="0" w:color="auto"/>
            <w:left w:val="none" w:sz="0" w:space="0" w:color="auto"/>
            <w:bottom w:val="none" w:sz="0" w:space="0" w:color="auto"/>
            <w:right w:val="none" w:sz="0" w:space="0" w:color="auto"/>
          </w:divBdr>
        </w:div>
        <w:div w:id="1601985683">
          <w:marLeft w:val="0"/>
          <w:marRight w:val="0"/>
          <w:marTop w:val="0"/>
          <w:marBottom w:val="0"/>
          <w:divBdr>
            <w:top w:val="none" w:sz="0" w:space="0" w:color="auto"/>
            <w:left w:val="none" w:sz="0" w:space="0" w:color="auto"/>
            <w:bottom w:val="none" w:sz="0" w:space="0" w:color="auto"/>
            <w:right w:val="none" w:sz="0" w:space="0" w:color="auto"/>
          </w:divBdr>
        </w:div>
        <w:div w:id="291448238">
          <w:marLeft w:val="0"/>
          <w:marRight w:val="0"/>
          <w:marTop w:val="0"/>
          <w:marBottom w:val="0"/>
          <w:divBdr>
            <w:top w:val="none" w:sz="0" w:space="0" w:color="auto"/>
            <w:left w:val="none" w:sz="0" w:space="0" w:color="auto"/>
            <w:bottom w:val="none" w:sz="0" w:space="0" w:color="auto"/>
            <w:right w:val="none" w:sz="0" w:space="0" w:color="auto"/>
          </w:divBdr>
        </w:div>
        <w:div w:id="157307061">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838739498">
          <w:marLeft w:val="0"/>
          <w:marRight w:val="0"/>
          <w:marTop w:val="0"/>
          <w:marBottom w:val="0"/>
          <w:divBdr>
            <w:top w:val="none" w:sz="0" w:space="0" w:color="auto"/>
            <w:left w:val="none" w:sz="0" w:space="0" w:color="auto"/>
            <w:bottom w:val="none" w:sz="0" w:space="0" w:color="auto"/>
            <w:right w:val="none" w:sz="0" w:space="0" w:color="auto"/>
          </w:divBdr>
        </w:div>
        <w:div w:id="984119220">
          <w:marLeft w:val="0"/>
          <w:marRight w:val="0"/>
          <w:marTop w:val="0"/>
          <w:marBottom w:val="0"/>
          <w:divBdr>
            <w:top w:val="none" w:sz="0" w:space="0" w:color="auto"/>
            <w:left w:val="none" w:sz="0" w:space="0" w:color="auto"/>
            <w:bottom w:val="none" w:sz="0" w:space="0" w:color="auto"/>
            <w:right w:val="none" w:sz="0" w:space="0" w:color="auto"/>
          </w:divBdr>
        </w:div>
        <w:div w:id="1437554328">
          <w:marLeft w:val="0"/>
          <w:marRight w:val="0"/>
          <w:marTop w:val="0"/>
          <w:marBottom w:val="0"/>
          <w:divBdr>
            <w:top w:val="none" w:sz="0" w:space="0" w:color="auto"/>
            <w:left w:val="none" w:sz="0" w:space="0" w:color="auto"/>
            <w:bottom w:val="none" w:sz="0" w:space="0" w:color="auto"/>
            <w:right w:val="none" w:sz="0" w:space="0" w:color="auto"/>
          </w:divBdr>
        </w:div>
        <w:div w:id="775639571">
          <w:marLeft w:val="0"/>
          <w:marRight w:val="0"/>
          <w:marTop w:val="0"/>
          <w:marBottom w:val="0"/>
          <w:divBdr>
            <w:top w:val="none" w:sz="0" w:space="0" w:color="auto"/>
            <w:left w:val="none" w:sz="0" w:space="0" w:color="auto"/>
            <w:bottom w:val="none" w:sz="0" w:space="0" w:color="auto"/>
            <w:right w:val="none" w:sz="0" w:space="0" w:color="auto"/>
          </w:divBdr>
        </w:div>
        <w:div w:id="1141997145">
          <w:marLeft w:val="0"/>
          <w:marRight w:val="0"/>
          <w:marTop w:val="0"/>
          <w:marBottom w:val="0"/>
          <w:divBdr>
            <w:top w:val="none" w:sz="0" w:space="0" w:color="auto"/>
            <w:left w:val="none" w:sz="0" w:space="0" w:color="auto"/>
            <w:bottom w:val="none" w:sz="0" w:space="0" w:color="auto"/>
            <w:right w:val="none" w:sz="0" w:space="0" w:color="auto"/>
          </w:divBdr>
        </w:div>
        <w:div w:id="1395736019">
          <w:marLeft w:val="0"/>
          <w:marRight w:val="0"/>
          <w:marTop w:val="0"/>
          <w:marBottom w:val="0"/>
          <w:divBdr>
            <w:top w:val="none" w:sz="0" w:space="0" w:color="auto"/>
            <w:left w:val="none" w:sz="0" w:space="0" w:color="auto"/>
            <w:bottom w:val="none" w:sz="0" w:space="0" w:color="auto"/>
            <w:right w:val="none" w:sz="0" w:space="0" w:color="auto"/>
          </w:divBdr>
        </w:div>
        <w:div w:id="1822842044">
          <w:marLeft w:val="0"/>
          <w:marRight w:val="0"/>
          <w:marTop w:val="0"/>
          <w:marBottom w:val="0"/>
          <w:divBdr>
            <w:top w:val="none" w:sz="0" w:space="0" w:color="auto"/>
            <w:left w:val="none" w:sz="0" w:space="0" w:color="auto"/>
            <w:bottom w:val="none" w:sz="0" w:space="0" w:color="auto"/>
            <w:right w:val="none" w:sz="0" w:space="0" w:color="auto"/>
          </w:divBdr>
        </w:div>
        <w:div w:id="1293973701">
          <w:marLeft w:val="0"/>
          <w:marRight w:val="0"/>
          <w:marTop w:val="0"/>
          <w:marBottom w:val="0"/>
          <w:divBdr>
            <w:top w:val="none" w:sz="0" w:space="0" w:color="auto"/>
            <w:left w:val="none" w:sz="0" w:space="0" w:color="auto"/>
            <w:bottom w:val="none" w:sz="0" w:space="0" w:color="auto"/>
            <w:right w:val="none" w:sz="0" w:space="0" w:color="auto"/>
          </w:divBdr>
        </w:div>
        <w:div w:id="1201288267">
          <w:marLeft w:val="0"/>
          <w:marRight w:val="0"/>
          <w:marTop w:val="0"/>
          <w:marBottom w:val="0"/>
          <w:divBdr>
            <w:top w:val="none" w:sz="0" w:space="0" w:color="auto"/>
            <w:left w:val="none" w:sz="0" w:space="0" w:color="auto"/>
            <w:bottom w:val="none" w:sz="0" w:space="0" w:color="auto"/>
            <w:right w:val="none" w:sz="0" w:space="0" w:color="auto"/>
          </w:divBdr>
        </w:div>
        <w:div w:id="736394182">
          <w:marLeft w:val="0"/>
          <w:marRight w:val="0"/>
          <w:marTop w:val="0"/>
          <w:marBottom w:val="0"/>
          <w:divBdr>
            <w:top w:val="none" w:sz="0" w:space="0" w:color="auto"/>
            <w:left w:val="none" w:sz="0" w:space="0" w:color="auto"/>
            <w:bottom w:val="none" w:sz="0" w:space="0" w:color="auto"/>
            <w:right w:val="none" w:sz="0" w:space="0" w:color="auto"/>
          </w:divBdr>
        </w:div>
        <w:div w:id="81685514">
          <w:marLeft w:val="0"/>
          <w:marRight w:val="0"/>
          <w:marTop w:val="0"/>
          <w:marBottom w:val="0"/>
          <w:divBdr>
            <w:top w:val="none" w:sz="0" w:space="0" w:color="auto"/>
            <w:left w:val="none" w:sz="0" w:space="0" w:color="auto"/>
            <w:bottom w:val="none" w:sz="0" w:space="0" w:color="auto"/>
            <w:right w:val="none" w:sz="0" w:space="0" w:color="auto"/>
          </w:divBdr>
        </w:div>
        <w:div w:id="1534461890">
          <w:marLeft w:val="0"/>
          <w:marRight w:val="0"/>
          <w:marTop w:val="0"/>
          <w:marBottom w:val="0"/>
          <w:divBdr>
            <w:top w:val="none" w:sz="0" w:space="0" w:color="auto"/>
            <w:left w:val="none" w:sz="0" w:space="0" w:color="auto"/>
            <w:bottom w:val="none" w:sz="0" w:space="0" w:color="auto"/>
            <w:right w:val="none" w:sz="0" w:space="0" w:color="auto"/>
          </w:divBdr>
        </w:div>
        <w:div w:id="780297563">
          <w:marLeft w:val="0"/>
          <w:marRight w:val="0"/>
          <w:marTop w:val="0"/>
          <w:marBottom w:val="0"/>
          <w:divBdr>
            <w:top w:val="none" w:sz="0" w:space="0" w:color="auto"/>
            <w:left w:val="none" w:sz="0" w:space="0" w:color="auto"/>
            <w:bottom w:val="none" w:sz="0" w:space="0" w:color="auto"/>
            <w:right w:val="none" w:sz="0" w:space="0" w:color="auto"/>
          </w:divBdr>
        </w:div>
        <w:div w:id="2049134908">
          <w:marLeft w:val="0"/>
          <w:marRight w:val="0"/>
          <w:marTop w:val="0"/>
          <w:marBottom w:val="0"/>
          <w:divBdr>
            <w:top w:val="none" w:sz="0" w:space="0" w:color="auto"/>
            <w:left w:val="none" w:sz="0" w:space="0" w:color="auto"/>
            <w:bottom w:val="none" w:sz="0" w:space="0" w:color="auto"/>
            <w:right w:val="none" w:sz="0" w:space="0" w:color="auto"/>
          </w:divBdr>
        </w:div>
        <w:div w:id="2127967051">
          <w:marLeft w:val="0"/>
          <w:marRight w:val="0"/>
          <w:marTop w:val="0"/>
          <w:marBottom w:val="0"/>
          <w:divBdr>
            <w:top w:val="none" w:sz="0" w:space="0" w:color="auto"/>
            <w:left w:val="none" w:sz="0" w:space="0" w:color="auto"/>
            <w:bottom w:val="none" w:sz="0" w:space="0" w:color="auto"/>
            <w:right w:val="none" w:sz="0" w:space="0" w:color="auto"/>
          </w:divBdr>
        </w:div>
        <w:div w:id="1516765807">
          <w:marLeft w:val="0"/>
          <w:marRight w:val="0"/>
          <w:marTop w:val="0"/>
          <w:marBottom w:val="0"/>
          <w:divBdr>
            <w:top w:val="none" w:sz="0" w:space="0" w:color="auto"/>
            <w:left w:val="none" w:sz="0" w:space="0" w:color="auto"/>
            <w:bottom w:val="none" w:sz="0" w:space="0" w:color="auto"/>
            <w:right w:val="none" w:sz="0" w:space="0" w:color="auto"/>
          </w:divBdr>
        </w:div>
        <w:div w:id="1769304393">
          <w:marLeft w:val="0"/>
          <w:marRight w:val="0"/>
          <w:marTop w:val="0"/>
          <w:marBottom w:val="0"/>
          <w:divBdr>
            <w:top w:val="none" w:sz="0" w:space="0" w:color="auto"/>
            <w:left w:val="none" w:sz="0" w:space="0" w:color="auto"/>
            <w:bottom w:val="none" w:sz="0" w:space="0" w:color="auto"/>
            <w:right w:val="none" w:sz="0" w:space="0" w:color="auto"/>
          </w:divBdr>
        </w:div>
        <w:div w:id="895899655">
          <w:marLeft w:val="0"/>
          <w:marRight w:val="0"/>
          <w:marTop w:val="0"/>
          <w:marBottom w:val="0"/>
          <w:divBdr>
            <w:top w:val="none" w:sz="0" w:space="0" w:color="auto"/>
            <w:left w:val="none" w:sz="0" w:space="0" w:color="auto"/>
            <w:bottom w:val="none" w:sz="0" w:space="0" w:color="auto"/>
            <w:right w:val="none" w:sz="0" w:space="0" w:color="auto"/>
          </w:divBdr>
        </w:div>
      </w:divsChild>
    </w:div>
    <w:div w:id="802885805">
      <w:bodyDiv w:val="1"/>
      <w:marLeft w:val="0"/>
      <w:marRight w:val="0"/>
      <w:marTop w:val="0"/>
      <w:marBottom w:val="0"/>
      <w:divBdr>
        <w:top w:val="none" w:sz="0" w:space="0" w:color="auto"/>
        <w:left w:val="none" w:sz="0" w:space="0" w:color="auto"/>
        <w:bottom w:val="none" w:sz="0" w:space="0" w:color="auto"/>
        <w:right w:val="none" w:sz="0" w:space="0" w:color="auto"/>
      </w:divBdr>
      <w:divsChild>
        <w:div w:id="219949411">
          <w:marLeft w:val="0"/>
          <w:marRight w:val="0"/>
          <w:marTop w:val="0"/>
          <w:marBottom w:val="0"/>
          <w:divBdr>
            <w:top w:val="none" w:sz="0" w:space="0" w:color="auto"/>
            <w:left w:val="none" w:sz="0" w:space="0" w:color="auto"/>
            <w:bottom w:val="none" w:sz="0" w:space="0" w:color="auto"/>
            <w:right w:val="none" w:sz="0" w:space="0" w:color="auto"/>
          </w:divBdr>
        </w:div>
        <w:div w:id="1131678310">
          <w:marLeft w:val="0"/>
          <w:marRight w:val="0"/>
          <w:marTop w:val="0"/>
          <w:marBottom w:val="0"/>
          <w:divBdr>
            <w:top w:val="none" w:sz="0" w:space="0" w:color="auto"/>
            <w:left w:val="none" w:sz="0" w:space="0" w:color="auto"/>
            <w:bottom w:val="none" w:sz="0" w:space="0" w:color="auto"/>
            <w:right w:val="none" w:sz="0" w:space="0" w:color="auto"/>
          </w:divBdr>
        </w:div>
        <w:div w:id="1994873710">
          <w:marLeft w:val="0"/>
          <w:marRight w:val="0"/>
          <w:marTop w:val="0"/>
          <w:marBottom w:val="0"/>
          <w:divBdr>
            <w:top w:val="none" w:sz="0" w:space="0" w:color="auto"/>
            <w:left w:val="none" w:sz="0" w:space="0" w:color="auto"/>
            <w:bottom w:val="none" w:sz="0" w:space="0" w:color="auto"/>
            <w:right w:val="none" w:sz="0" w:space="0" w:color="auto"/>
          </w:divBdr>
        </w:div>
        <w:div w:id="867108098">
          <w:marLeft w:val="0"/>
          <w:marRight w:val="0"/>
          <w:marTop w:val="0"/>
          <w:marBottom w:val="0"/>
          <w:divBdr>
            <w:top w:val="none" w:sz="0" w:space="0" w:color="auto"/>
            <w:left w:val="none" w:sz="0" w:space="0" w:color="auto"/>
            <w:bottom w:val="none" w:sz="0" w:space="0" w:color="auto"/>
            <w:right w:val="none" w:sz="0" w:space="0" w:color="auto"/>
          </w:divBdr>
        </w:div>
      </w:divsChild>
    </w:div>
    <w:div w:id="1177573267">
      <w:bodyDiv w:val="1"/>
      <w:marLeft w:val="0"/>
      <w:marRight w:val="0"/>
      <w:marTop w:val="0"/>
      <w:marBottom w:val="0"/>
      <w:divBdr>
        <w:top w:val="none" w:sz="0" w:space="0" w:color="auto"/>
        <w:left w:val="none" w:sz="0" w:space="0" w:color="auto"/>
        <w:bottom w:val="none" w:sz="0" w:space="0" w:color="auto"/>
        <w:right w:val="none" w:sz="0" w:space="0" w:color="auto"/>
      </w:divBdr>
      <w:divsChild>
        <w:div w:id="1057237617">
          <w:marLeft w:val="0"/>
          <w:marRight w:val="0"/>
          <w:marTop w:val="0"/>
          <w:marBottom w:val="0"/>
          <w:divBdr>
            <w:top w:val="none" w:sz="0" w:space="0" w:color="auto"/>
            <w:left w:val="none" w:sz="0" w:space="0" w:color="auto"/>
            <w:bottom w:val="none" w:sz="0" w:space="0" w:color="auto"/>
            <w:right w:val="none" w:sz="0" w:space="0" w:color="auto"/>
          </w:divBdr>
        </w:div>
        <w:div w:id="1003750054">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2083023927">
          <w:marLeft w:val="0"/>
          <w:marRight w:val="0"/>
          <w:marTop w:val="0"/>
          <w:marBottom w:val="0"/>
          <w:divBdr>
            <w:top w:val="none" w:sz="0" w:space="0" w:color="auto"/>
            <w:left w:val="none" w:sz="0" w:space="0" w:color="auto"/>
            <w:bottom w:val="none" w:sz="0" w:space="0" w:color="auto"/>
            <w:right w:val="none" w:sz="0" w:space="0" w:color="auto"/>
          </w:divBdr>
        </w:div>
        <w:div w:id="873346477">
          <w:marLeft w:val="0"/>
          <w:marRight w:val="0"/>
          <w:marTop w:val="0"/>
          <w:marBottom w:val="0"/>
          <w:divBdr>
            <w:top w:val="none" w:sz="0" w:space="0" w:color="auto"/>
            <w:left w:val="none" w:sz="0" w:space="0" w:color="auto"/>
            <w:bottom w:val="none" w:sz="0" w:space="0" w:color="auto"/>
            <w:right w:val="none" w:sz="0" w:space="0" w:color="auto"/>
          </w:divBdr>
        </w:div>
      </w:divsChild>
    </w:div>
    <w:div w:id="1187477618">
      <w:bodyDiv w:val="1"/>
      <w:marLeft w:val="0"/>
      <w:marRight w:val="0"/>
      <w:marTop w:val="0"/>
      <w:marBottom w:val="0"/>
      <w:divBdr>
        <w:top w:val="none" w:sz="0" w:space="0" w:color="auto"/>
        <w:left w:val="none" w:sz="0" w:space="0" w:color="auto"/>
        <w:bottom w:val="none" w:sz="0" w:space="0" w:color="auto"/>
        <w:right w:val="none" w:sz="0" w:space="0" w:color="auto"/>
      </w:divBdr>
      <w:divsChild>
        <w:div w:id="213470719">
          <w:marLeft w:val="0"/>
          <w:marRight w:val="0"/>
          <w:marTop w:val="0"/>
          <w:marBottom w:val="0"/>
          <w:divBdr>
            <w:top w:val="none" w:sz="0" w:space="0" w:color="auto"/>
            <w:left w:val="none" w:sz="0" w:space="0" w:color="auto"/>
            <w:bottom w:val="none" w:sz="0" w:space="0" w:color="auto"/>
            <w:right w:val="none" w:sz="0" w:space="0" w:color="auto"/>
          </w:divBdr>
        </w:div>
        <w:div w:id="1405640499">
          <w:marLeft w:val="0"/>
          <w:marRight w:val="0"/>
          <w:marTop w:val="0"/>
          <w:marBottom w:val="0"/>
          <w:divBdr>
            <w:top w:val="none" w:sz="0" w:space="0" w:color="auto"/>
            <w:left w:val="none" w:sz="0" w:space="0" w:color="auto"/>
            <w:bottom w:val="none" w:sz="0" w:space="0" w:color="auto"/>
            <w:right w:val="none" w:sz="0" w:space="0" w:color="auto"/>
          </w:divBdr>
        </w:div>
        <w:div w:id="1264268668">
          <w:marLeft w:val="0"/>
          <w:marRight w:val="0"/>
          <w:marTop w:val="0"/>
          <w:marBottom w:val="0"/>
          <w:divBdr>
            <w:top w:val="none" w:sz="0" w:space="0" w:color="auto"/>
            <w:left w:val="none" w:sz="0" w:space="0" w:color="auto"/>
            <w:bottom w:val="none" w:sz="0" w:space="0" w:color="auto"/>
            <w:right w:val="none" w:sz="0" w:space="0" w:color="auto"/>
          </w:divBdr>
        </w:div>
        <w:div w:id="1826627973">
          <w:marLeft w:val="0"/>
          <w:marRight w:val="0"/>
          <w:marTop w:val="0"/>
          <w:marBottom w:val="0"/>
          <w:divBdr>
            <w:top w:val="none" w:sz="0" w:space="0" w:color="auto"/>
            <w:left w:val="none" w:sz="0" w:space="0" w:color="auto"/>
            <w:bottom w:val="none" w:sz="0" w:space="0" w:color="auto"/>
            <w:right w:val="none" w:sz="0" w:space="0" w:color="auto"/>
          </w:divBdr>
        </w:div>
        <w:div w:id="2074087151">
          <w:marLeft w:val="0"/>
          <w:marRight w:val="0"/>
          <w:marTop w:val="0"/>
          <w:marBottom w:val="0"/>
          <w:divBdr>
            <w:top w:val="none" w:sz="0" w:space="0" w:color="auto"/>
            <w:left w:val="none" w:sz="0" w:space="0" w:color="auto"/>
            <w:bottom w:val="none" w:sz="0" w:space="0" w:color="auto"/>
            <w:right w:val="none" w:sz="0" w:space="0" w:color="auto"/>
          </w:divBdr>
        </w:div>
        <w:div w:id="1687631012">
          <w:marLeft w:val="0"/>
          <w:marRight w:val="0"/>
          <w:marTop w:val="0"/>
          <w:marBottom w:val="0"/>
          <w:divBdr>
            <w:top w:val="none" w:sz="0" w:space="0" w:color="auto"/>
            <w:left w:val="none" w:sz="0" w:space="0" w:color="auto"/>
            <w:bottom w:val="none" w:sz="0" w:space="0" w:color="auto"/>
            <w:right w:val="none" w:sz="0" w:space="0" w:color="auto"/>
          </w:divBdr>
        </w:div>
        <w:div w:id="149755660">
          <w:marLeft w:val="0"/>
          <w:marRight w:val="0"/>
          <w:marTop w:val="0"/>
          <w:marBottom w:val="0"/>
          <w:divBdr>
            <w:top w:val="none" w:sz="0" w:space="0" w:color="auto"/>
            <w:left w:val="none" w:sz="0" w:space="0" w:color="auto"/>
            <w:bottom w:val="none" w:sz="0" w:space="0" w:color="auto"/>
            <w:right w:val="none" w:sz="0" w:space="0" w:color="auto"/>
          </w:divBdr>
        </w:div>
        <w:div w:id="1126970944">
          <w:marLeft w:val="0"/>
          <w:marRight w:val="0"/>
          <w:marTop w:val="0"/>
          <w:marBottom w:val="0"/>
          <w:divBdr>
            <w:top w:val="none" w:sz="0" w:space="0" w:color="auto"/>
            <w:left w:val="none" w:sz="0" w:space="0" w:color="auto"/>
            <w:bottom w:val="none" w:sz="0" w:space="0" w:color="auto"/>
            <w:right w:val="none" w:sz="0" w:space="0" w:color="auto"/>
          </w:divBdr>
        </w:div>
        <w:div w:id="1060518582">
          <w:marLeft w:val="0"/>
          <w:marRight w:val="0"/>
          <w:marTop w:val="0"/>
          <w:marBottom w:val="0"/>
          <w:divBdr>
            <w:top w:val="none" w:sz="0" w:space="0" w:color="auto"/>
            <w:left w:val="none" w:sz="0" w:space="0" w:color="auto"/>
            <w:bottom w:val="none" w:sz="0" w:space="0" w:color="auto"/>
            <w:right w:val="none" w:sz="0" w:space="0" w:color="auto"/>
          </w:divBdr>
        </w:div>
        <w:div w:id="58746343">
          <w:marLeft w:val="0"/>
          <w:marRight w:val="0"/>
          <w:marTop w:val="0"/>
          <w:marBottom w:val="0"/>
          <w:divBdr>
            <w:top w:val="none" w:sz="0" w:space="0" w:color="auto"/>
            <w:left w:val="none" w:sz="0" w:space="0" w:color="auto"/>
            <w:bottom w:val="none" w:sz="0" w:space="0" w:color="auto"/>
            <w:right w:val="none" w:sz="0" w:space="0" w:color="auto"/>
          </w:divBdr>
        </w:div>
        <w:div w:id="1768579537">
          <w:marLeft w:val="0"/>
          <w:marRight w:val="0"/>
          <w:marTop w:val="0"/>
          <w:marBottom w:val="0"/>
          <w:divBdr>
            <w:top w:val="none" w:sz="0" w:space="0" w:color="auto"/>
            <w:left w:val="none" w:sz="0" w:space="0" w:color="auto"/>
            <w:bottom w:val="none" w:sz="0" w:space="0" w:color="auto"/>
            <w:right w:val="none" w:sz="0" w:space="0" w:color="auto"/>
          </w:divBdr>
        </w:div>
        <w:div w:id="1095593706">
          <w:marLeft w:val="0"/>
          <w:marRight w:val="0"/>
          <w:marTop w:val="0"/>
          <w:marBottom w:val="0"/>
          <w:divBdr>
            <w:top w:val="none" w:sz="0" w:space="0" w:color="auto"/>
            <w:left w:val="none" w:sz="0" w:space="0" w:color="auto"/>
            <w:bottom w:val="none" w:sz="0" w:space="0" w:color="auto"/>
            <w:right w:val="none" w:sz="0" w:space="0" w:color="auto"/>
          </w:divBdr>
        </w:div>
        <w:div w:id="684064961">
          <w:marLeft w:val="0"/>
          <w:marRight w:val="0"/>
          <w:marTop w:val="0"/>
          <w:marBottom w:val="0"/>
          <w:divBdr>
            <w:top w:val="none" w:sz="0" w:space="0" w:color="auto"/>
            <w:left w:val="none" w:sz="0" w:space="0" w:color="auto"/>
            <w:bottom w:val="none" w:sz="0" w:space="0" w:color="auto"/>
            <w:right w:val="none" w:sz="0" w:space="0" w:color="auto"/>
          </w:divBdr>
        </w:div>
        <w:div w:id="2034572062">
          <w:marLeft w:val="0"/>
          <w:marRight w:val="0"/>
          <w:marTop w:val="0"/>
          <w:marBottom w:val="0"/>
          <w:divBdr>
            <w:top w:val="none" w:sz="0" w:space="0" w:color="auto"/>
            <w:left w:val="none" w:sz="0" w:space="0" w:color="auto"/>
            <w:bottom w:val="none" w:sz="0" w:space="0" w:color="auto"/>
            <w:right w:val="none" w:sz="0" w:space="0" w:color="auto"/>
          </w:divBdr>
        </w:div>
        <w:div w:id="1769503816">
          <w:marLeft w:val="0"/>
          <w:marRight w:val="0"/>
          <w:marTop w:val="0"/>
          <w:marBottom w:val="0"/>
          <w:divBdr>
            <w:top w:val="none" w:sz="0" w:space="0" w:color="auto"/>
            <w:left w:val="none" w:sz="0" w:space="0" w:color="auto"/>
            <w:bottom w:val="none" w:sz="0" w:space="0" w:color="auto"/>
            <w:right w:val="none" w:sz="0" w:space="0" w:color="auto"/>
          </w:divBdr>
        </w:div>
        <w:div w:id="329331118">
          <w:marLeft w:val="0"/>
          <w:marRight w:val="0"/>
          <w:marTop w:val="0"/>
          <w:marBottom w:val="0"/>
          <w:divBdr>
            <w:top w:val="none" w:sz="0" w:space="0" w:color="auto"/>
            <w:left w:val="none" w:sz="0" w:space="0" w:color="auto"/>
            <w:bottom w:val="none" w:sz="0" w:space="0" w:color="auto"/>
            <w:right w:val="none" w:sz="0" w:space="0" w:color="auto"/>
          </w:divBdr>
        </w:div>
        <w:div w:id="2042976172">
          <w:marLeft w:val="0"/>
          <w:marRight w:val="0"/>
          <w:marTop w:val="0"/>
          <w:marBottom w:val="0"/>
          <w:divBdr>
            <w:top w:val="none" w:sz="0" w:space="0" w:color="auto"/>
            <w:left w:val="none" w:sz="0" w:space="0" w:color="auto"/>
            <w:bottom w:val="none" w:sz="0" w:space="0" w:color="auto"/>
            <w:right w:val="none" w:sz="0" w:space="0" w:color="auto"/>
          </w:divBdr>
        </w:div>
        <w:div w:id="325520992">
          <w:marLeft w:val="0"/>
          <w:marRight w:val="0"/>
          <w:marTop w:val="0"/>
          <w:marBottom w:val="0"/>
          <w:divBdr>
            <w:top w:val="none" w:sz="0" w:space="0" w:color="auto"/>
            <w:left w:val="none" w:sz="0" w:space="0" w:color="auto"/>
            <w:bottom w:val="none" w:sz="0" w:space="0" w:color="auto"/>
            <w:right w:val="none" w:sz="0" w:space="0" w:color="auto"/>
          </w:divBdr>
        </w:div>
        <w:div w:id="67700850">
          <w:marLeft w:val="0"/>
          <w:marRight w:val="0"/>
          <w:marTop w:val="0"/>
          <w:marBottom w:val="0"/>
          <w:divBdr>
            <w:top w:val="none" w:sz="0" w:space="0" w:color="auto"/>
            <w:left w:val="none" w:sz="0" w:space="0" w:color="auto"/>
            <w:bottom w:val="none" w:sz="0" w:space="0" w:color="auto"/>
            <w:right w:val="none" w:sz="0" w:space="0" w:color="auto"/>
          </w:divBdr>
        </w:div>
        <w:div w:id="99300889">
          <w:marLeft w:val="0"/>
          <w:marRight w:val="0"/>
          <w:marTop w:val="0"/>
          <w:marBottom w:val="0"/>
          <w:divBdr>
            <w:top w:val="none" w:sz="0" w:space="0" w:color="auto"/>
            <w:left w:val="none" w:sz="0" w:space="0" w:color="auto"/>
            <w:bottom w:val="none" w:sz="0" w:space="0" w:color="auto"/>
            <w:right w:val="none" w:sz="0" w:space="0" w:color="auto"/>
          </w:divBdr>
        </w:div>
        <w:div w:id="1724795983">
          <w:marLeft w:val="0"/>
          <w:marRight w:val="0"/>
          <w:marTop w:val="0"/>
          <w:marBottom w:val="0"/>
          <w:divBdr>
            <w:top w:val="none" w:sz="0" w:space="0" w:color="auto"/>
            <w:left w:val="none" w:sz="0" w:space="0" w:color="auto"/>
            <w:bottom w:val="none" w:sz="0" w:space="0" w:color="auto"/>
            <w:right w:val="none" w:sz="0" w:space="0" w:color="auto"/>
          </w:divBdr>
        </w:div>
        <w:div w:id="584388758">
          <w:marLeft w:val="0"/>
          <w:marRight w:val="0"/>
          <w:marTop w:val="0"/>
          <w:marBottom w:val="0"/>
          <w:divBdr>
            <w:top w:val="none" w:sz="0" w:space="0" w:color="auto"/>
            <w:left w:val="none" w:sz="0" w:space="0" w:color="auto"/>
            <w:bottom w:val="none" w:sz="0" w:space="0" w:color="auto"/>
            <w:right w:val="none" w:sz="0" w:space="0" w:color="auto"/>
          </w:divBdr>
        </w:div>
        <w:div w:id="1381516844">
          <w:marLeft w:val="0"/>
          <w:marRight w:val="0"/>
          <w:marTop w:val="0"/>
          <w:marBottom w:val="0"/>
          <w:divBdr>
            <w:top w:val="none" w:sz="0" w:space="0" w:color="auto"/>
            <w:left w:val="none" w:sz="0" w:space="0" w:color="auto"/>
            <w:bottom w:val="none" w:sz="0" w:space="0" w:color="auto"/>
            <w:right w:val="none" w:sz="0" w:space="0" w:color="auto"/>
          </w:divBdr>
        </w:div>
        <w:div w:id="340859370">
          <w:marLeft w:val="0"/>
          <w:marRight w:val="0"/>
          <w:marTop w:val="0"/>
          <w:marBottom w:val="0"/>
          <w:divBdr>
            <w:top w:val="none" w:sz="0" w:space="0" w:color="auto"/>
            <w:left w:val="none" w:sz="0" w:space="0" w:color="auto"/>
            <w:bottom w:val="none" w:sz="0" w:space="0" w:color="auto"/>
            <w:right w:val="none" w:sz="0" w:space="0" w:color="auto"/>
          </w:divBdr>
        </w:div>
      </w:divsChild>
    </w:div>
    <w:div w:id="1272976900">
      <w:bodyDiv w:val="1"/>
      <w:marLeft w:val="0"/>
      <w:marRight w:val="0"/>
      <w:marTop w:val="0"/>
      <w:marBottom w:val="0"/>
      <w:divBdr>
        <w:top w:val="none" w:sz="0" w:space="0" w:color="auto"/>
        <w:left w:val="none" w:sz="0" w:space="0" w:color="auto"/>
        <w:bottom w:val="none" w:sz="0" w:space="0" w:color="auto"/>
        <w:right w:val="none" w:sz="0" w:space="0" w:color="auto"/>
      </w:divBdr>
      <w:divsChild>
        <w:div w:id="1870755349">
          <w:marLeft w:val="0"/>
          <w:marRight w:val="0"/>
          <w:marTop w:val="0"/>
          <w:marBottom w:val="0"/>
          <w:divBdr>
            <w:top w:val="none" w:sz="0" w:space="0" w:color="auto"/>
            <w:left w:val="none" w:sz="0" w:space="0" w:color="auto"/>
            <w:bottom w:val="none" w:sz="0" w:space="0" w:color="auto"/>
            <w:right w:val="none" w:sz="0" w:space="0" w:color="auto"/>
          </w:divBdr>
        </w:div>
        <w:div w:id="582228322">
          <w:marLeft w:val="0"/>
          <w:marRight w:val="0"/>
          <w:marTop w:val="0"/>
          <w:marBottom w:val="0"/>
          <w:divBdr>
            <w:top w:val="none" w:sz="0" w:space="0" w:color="auto"/>
            <w:left w:val="none" w:sz="0" w:space="0" w:color="auto"/>
            <w:bottom w:val="none" w:sz="0" w:space="0" w:color="auto"/>
            <w:right w:val="none" w:sz="0" w:space="0" w:color="auto"/>
          </w:divBdr>
        </w:div>
        <w:div w:id="1544250133">
          <w:marLeft w:val="0"/>
          <w:marRight w:val="0"/>
          <w:marTop w:val="0"/>
          <w:marBottom w:val="0"/>
          <w:divBdr>
            <w:top w:val="none" w:sz="0" w:space="0" w:color="auto"/>
            <w:left w:val="none" w:sz="0" w:space="0" w:color="auto"/>
            <w:bottom w:val="none" w:sz="0" w:space="0" w:color="auto"/>
            <w:right w:val="none" w:sz="0" w:space="0" w:color="auto"/>
          </w:divBdr>
        </w:div>
        <w:div w:id="1015498392">
          <w:marLeft w:val="0"/>
          <w:marRight w:val="0"/>
          <w:marTop w:val="0"/>
          <w:marBottom w:val="0"/>
          <w:divBdr>
            <w:top w:val="none" w:sz="0" w:space="0" w:color="auto"/>
            <w:left w:val="none" w:sz="0" w:space="0" w:color="auto"/>
            <w:bottom w:val="none" w:sz="0" w:space="0" w:color="auto"/>
            <w:right w:val="none" w:sz="0" w:space="0" w:color="auto"/>
          </w:divBdr>
        </w:div>
      </w:divsChild>
    </w:div>
    <w:div w:id="1915891051">
      <w:bodyDiv w:val="1"/>
      <w:marLeft w:val="0"/>
      <w:marRight w:val="0"/>
      <w:marTop w:val="0"/>
      <w:marBottom w:val="0"/>
      <w:divBdr>
        <w:top w:val="none" w:sz="0" w:space="0" w:color="auto"/>
        <w:left w:val="none" w:sz="0" w:space="0" w:color="auto"/>
        <w:bottom w:val="none" w:sz="0" w:space="0" w:color="auto"/>
        <w:right w:val="none" w:sz="0" w:space="0" w:color="auto"/>
      </w:divBdr>
      <w:divsChild>
        <w:div w:id="485709358">
          <w:marLeft w:val="0"/>
          <w:marRight w:val="0"/>
          <w:marTop w:val="0"/>
          <w:marBottom w:val="0"/>
          <w:divBdr>
            <w:top w:val="none" w:sz="0" w:space="0" w:color="auto"/>
            <w:left w:val="none" w:sz="0" w:space="0" w:color="auto"/>
            <w:bottom w:val="none" w:sz="0" w:space="0" w:color="auto"/>
            <w:right w:val="none" w:sz="0" w:space="0" w:color="auto"/>
          </w:divBdr>
        </w:div>
        <w:div w:id="1381981157">
          <w:marLeft w:val="0"/>
          <w:marRight w:val="0"/>
          <w:marTop w:val="0"/>
          <w:marBottom w:val="0"/>
          <w:divBdr>
            <w:top w:val="none" w:sz="0" w:space="0" w:color="auto"/>
            <w:left w:val="none" w:sz="0" w:space="0" w:color="auto"/>
            <w:bottom w:val="none" w:sz="0" w:space="0" w:color="auto"/>
            <w:right w:val="none" w:sz="0" w:space="0" w:color="auto"/>
          </w:divBdr>
        </w:div>
        <w:div w:id="330184161">
          <w:marLeft w:val="0"/>
          <w:marRight w:val="0"/>
          <w:marTop w:val="0"/>
          <w:marBottom w:val="0"/>
          <w:divBdr>
            <w:top w:val="none" w:sz="0" w:space="0" w:color="auto"/>
            <w:left w:val="none" w:sz="0" w:space="0" w:color="auto"/>
            <w:bottom w:val="none" w:sz="0" w:space="0" w:color="auto"/>
            <w:right w:val="none" w:sz="0" w:space="0" w:color="auto"/>
          </w:divBdr>
        </w:div>
        <w:div w:id="376203084">
          <w:marLeft w:val="0"/>
          <w:marRight w:val="0"/>
          <w:marTop w:val="0"/>
          <w:marBottom w:val="0"/>
          <w:divBdr>
            <w:top w:val="none" w:sz="0" w:space="0" w:color="auto"/>
            <w:left w:val="none" w:sz="0" w:space="0" w:color="auto"/>
            <w:bottom w:val="none" w:sz="0" w:space="0" w:color="auto"/>
            <w:right w:val="none" w:sz="0" w:space="0" w:color="auto"/>
          </w:divBdr>
        </w:div>
        <w:div w:id="2027977017">
          <w:marLeft w:val="0"/>
          <w:marRight w:val="0"/>
          <w:marTop w:val="0"/>
          <w:marBottom w:val="0"/>
          <w:divBdr>
            <w:top w:val="none" w:sz="0" w:space="0" w:color="auto"/>
            <w:left w:val="none" w:sz="0" w:space="0" w:color="auto"/>
            <w:bottom w:val="none" w:sz="0" w:space="0" w:color="auto"/>
            <w:right w:val="none" w:sz="0" w:space="0" w:color="auto"/>
          </w:divBdr>
        </w:div>
        <w:div w:id="922372455">
          <w:marLeft w:val="0"/>
          <w:marRight w:val="0"/>
          <w:marTop w:val="0"/>
          <w:marBottom w:val="0"/>
          <w:divBdr>
            <w:top w:val="none" w:sz="0" w:space="0" w:color="auto"/>
            <w:left w:val="none" w:sz="0" w:space="0" w:color="auto"/>
            <w:bottom w:val="none" w:sz="0" w:space="0" w:color="auto"/>
            <w:right w:val="none" w:sz="0" w:space="0" w:color="auto"/>
          </w:divBdr>
        </w:div>
        <w:div w:id="178660854">
          <w:marLeft w:val="0"/>
          <w:marRight w:val="0"/>
          <w:marTop w:val="0"/>
          <w:marBottom w:val="0"/>
          <w:divBdr>
            <w:top w:val="none" w:sz="0" w:space="0" w:color="auto"/>
            <w:left w:val="none" w:sz="0" w:space="0" w:color="auto"/>
            <w:bottom w:val="none" w:sz="0" w:space="0" w:color="auto"/>
            <w:right w:val="none" w:sz="0" w:space="0" w:color="auto"/>
          </w:divBdr>
        </w:div>
      </w:divsChild>
    </w:div>
    <w:div w:id="2042587171">
      <w:bodyDiv w:val="1"/>
      <w:marLeft w:val="0"/>
      <w:marRight w:val="0"/>
      <w:marTop w:val="0"/>
      <w:marBottom w:val="0"/>
      <w:divBdr>
        <w:top w:val="none" w:sz="0" w:space="0" w:color="auto"/>
        <w:left w:val="none" w:sz="0" w:space="0" w:color="auto"/>
        <w:bottom w:val="none" w:sz="0" w:space="0" w:color="auto"/>
        <w:right w:val="none" w:sz="0" w:space="0" w:color="auto"/>
      </w:divBdr>
      <w:divsChild>
        <w:div w:id="80613108">
          <w:marLeft w:val="0"/>
          <w:marRight w:val="0"/>
          <w:marTop w:val="0"/>
          <w:marBottom w:val="0"/>
          <w:divBdr>
            <w:top w:val="none" w:sz="0" w:space="0" w:color="auto"/>
            <w:left w:val="none" w:sz="0" w:space="0" w:color="auto"/>
            <w:bottom w:val="none" w:sz="0" w:space="0" w:color="auto"/>
            <w:right w:val="none" w:sz="0" w:space="0" w:color="auto"/>
          </w:divBdr>
        </w:div>
        <w:div w:id="853570148">
          <w:marLeft w:val="0"/>
          <w:marRight w:val="0"/>
          <w:marTop w:val="0"/>
          <w:marBottom w:val="0"/>
          <w:divBdr>
            <w:top w:val="none" w:sz="0" w:space="0" w:color="auto"/>
            <w:left w:val="none" w:sz="0" w:space="0" w:color="auto"/>
            <w:bottom w:val="none" w:sz="0" w:space="0" w:color="auto"/>
            <w:right w:val="none" w:sz="0" w:space="0" w:color="auto"/>
          </w:divBdr>
        </w:div>
        <w:div w:id="460656851">
          <w:marLeft w:val="0"/>
          <w:marRight w:val="0"/>
          <w:marTop w:val="0"/>
          <w:marBottom w:val="0"/>
          <w:divBdr>
            <w:top w:val="none" w:sz="0" w:space="0" w:color="auto"/>
            <w:left w:val="none" w:sz="0" w:space="0" w:color="auto"/>
            <w:bottom w:val="none" w:sz="0" w:space="0" w:color="auto"/>
            <w:right w:val="none" w:sz="0" w:space="0" w:color="auto"/>
          </w:divBdr>
        </w:div>
        <w:div w:id="86389787">
          <w:marLeft w:val="0"/>
          <w:marRight w:val="0"/>
          <w:marTop w:val="0"/>
          <w:marBottom w:val="0"/>
          <w:divBdr>
            <w:top w:val="none" w:sz="0" w:space="0" w:color="auto"/>
            <w:left w:val="none" w:sz="0" w:space="0" w:color="auto"/>
            <w:bottom w:val="none" w:sz="0" w:space="0" w:color="auto"/>
            <w:right w:val="none" w:sz="0" w:space="0" w:color="auto"/>
          </w:divBdr>
        </w:div>
        <w:div w:id="341392327">
          <w:marLeft w:val="0"/>
          <w:marRight w:val="0"/>
          <w:marTop w:val="0"/>
          <w:marBottom w:val="0"/>
          <w:divBdr>
            <w:top w:val="none" w:sz="0" w:space="0" w:color="auto"/>
            <w:left w:val="none" w:sz="0" w:space="0" w:color="auto"/>
            <w:bottom w:val="none" w:sz="0" w:space="0" w:color="auto"/>
            <w:right w:val="none" w:sz="0" w:space="0" w:color="auto"/>
          </w:divBdr>
        </w:div>
        <w:div w:id="1393196589">
          <w:marLeft w:val="0"/>
          <w:marRight w:val="0"/>
          <w:marTop w:val="0"/>
          <w:marBottom w:val="0"/>
          <w:divBdr>
            <w:top w:val="none" w:sz="0" w:space="0" w:color="auto"/>
            <w:left w:val="none" w:sz="0" w:space="0" w:color="auto"/>
            <w:bottom w:val="none" w:sz="0" w:space="0" w:color="auto"/>
            <w:right w:val="none" w:sz="0" w:space="0" w:color="auto"/>
          </w:divBdr>
        </w:div>
        <w:div w:id="1065451319">
          <w:marLeft w:val="0"/>
          <w:marRight w:val="0"/>
          <w:marTop w:val="0"/>
          <w:marBottom w:val="0"/>
          <w:divBdr>
            <w:top w:val="none" w:sz="0" w:space="0" w:color="auto"/>
            <w:left w:val="none" w:sz="0" w:space="0" w:color="auto"/>
            <w:bottom w:val="none" w:sz="0" w:space="0" w:color="auto"/>
            <w:right w:val="none" w:sz="0" w:space="0" w:color="auto"/>
          </w:divBdr>
        </w:div>
        <w:div w:id="2106073150">
          <w:marLeft w:val="0"/>
          <w:marRight w:val="0"/>
          <w:marTop w:val="0"/>
          <w:marBottom w:val="0"/>
          <w:divBdr>
            <w:top w:val="none" w:sz="0" w:space="0" w:color="auto"/>
            <w:left w:val="none" w:sz="0" w:space="0" w:color="auto"/>
            <w:bottom w:val="none" w:sz="0" w:space="0" w:color="auto"/>
            <w:right w:val="none" w:sz="0" w:space="0" w:color="auto"/>
          </w:divBdr>
        </w:div>
        <w:div w:id="1797869756">
          <w:marLeft w:val="0"/>
          <w:marRight w:val="0"/>
          <w:marTop w:val="0"/>
          <w:marBottom w:val="0"/>
          <w:divBdr>
            <w:top w:val="none" w:sz="0" w:space="0" w:color="auto"/>
            <w:left w:val="none" w:sz="0" w:space="0" w:color="auto"/>
            <w:bottom w:val="none" w:sz="0" w:space="0" w:color="auto"/>
            <w:right w:val="none" w:sz="0" w:space="0" w:color="auto"/>
          </w:divBdr>
        </w:div>
        <w:div w:id="1499613760">
          <w:marLeft w:val="0"/>
          <w:marRight w:val="0"/>
          <w:marTop w:val="0"/>
          <w:marBottom w:val="0"/>
          <w:divBdr>
            <w:top w:val="none" w:sz="0" w:space="0" w:color="auto"/>
            <w:left w:val="none" w:sz="0" w:space="0" w:color="auto"/>
            <w:bottom w:val="none" w:sz="0" w:space="0" w:color="auto"/>
            <w:right w:val="none" w:sz="0" w:space="0" w:color="auto"/>
          </w:divBdr>
        </w:div>
        <w:div w:id="631979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github.com/jkvasan7692/qlearning_turtlebot_indoor.gi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ieeexplore.ieee.org/stamp/stamp.jsp?tp=arnumber=5972477tag=1"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111AC-F300-4D14-8BD7-B9EA60767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Template>
  <TotalTime>22</TotalTime>
  <Pages>20</Pages>
  <Words>3904</Words>
  <Characters>22255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Rashmi</dc:creator>
  <cp:lastModifiedBy>Rama Prashanth</cp:lastModifiedBy>
  <cp:revision>87</cp:revision>
  <cp:lastPrinted>2013-09-27T07:49:00Z</cp:lastPrinted>
  <dcterms:created xsi:type="dcterms:W3CDTF">2018-11-24T14:09:00Z</dcterms:created>
  <dcterms:modified xsi:type="dcterms:W3CDTF">2019-05-14T04:35:00Z</dcterms:modified>
</cp:coreProperties>
</file>